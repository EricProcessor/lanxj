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6e5e3f6568294de8" Type="http://schemas.microsoft.com/office/2006/relationships/txt" Target="udata/data.dat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F662B2" w14:textId="77777777" w:rsidR="00443DFB" w:rsidRDefault="00443DFB" w:rsidP="00443DFB"/>
    <w:p w14:paraId="44353A6E" w14:textId="77777777" w:rsidR="00E775B8" w:rsidRDefault="00BA0CBC" w:rsidP="00443DFB">
      <w:r>
        <w:rPr>
          <w:noProof/>
        </w:rPr>
        <w:drawing>
          <wp:inline distT="0" distB="0" distL="0" distR="0" wp14:anchorId="5B14517E" wp14:editId="358730DB">
            <wp:extent cx="2838450" cy="82148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1309" cy="83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59CA" w14:textId="77777777" w:rsidR="00E775B8" w:rsidRDefault="00E775B8" w:rsidP="00443DFB"/>
    <w:p w14:paraId="6CF46D53" w14:textId="77777777" w:rsidR="00E775B8" w:rsidRDefault="00E775B8" w:rsidP="00443DFB"/>
    <w:p w14:paraId="78130C46" w14:textId="77777777" w:rsidR="00BA0CBC" w:rsidRDefault="00BA0CBC" w:rsidP="00443DFB"/>
    <w:p w14:paraId="0DCAD4D7" w14:textId="77777777" w:rsidR="00BA0CBC" w:rsidRDefault="00BA0CBC" w:rsidP="00443DFB"/>
    <w:p w14:paraId="3953F5E0" w14:textId="77777777" w:rsidR="00BA0CBC" w:rsidRDefault="00BA0CBC" w:rsidP="00443DFB"/>
    <w:p w14:paraId="650C6DEF" w14:textId="16B0F42C" w:rsidR="003220A8" w:rsidRPr="00531284" w:rsidRDefault="00EE5074" w:rsidP="005479A9">
      <w:pPr>
        <w:pStyle w:val="a5"/>
        <w:spacing w:before="312" w:after="156"/>
        <w:rPr>
          <w:rFonts w:ascii="微软雅黑" w:hAnsiTheme="minorHAnsi" w:cs="微软雅黑"/>
          <w:kern w:val="0"/>
          <w:sz w:val="44"/>
          <w:szCs w:val="44"/>
        </w:rPr>
      </w:pPr>
      <w:r>
        <w:rPr>
          <w:rFonts w:ascii="微软雅黑" w:hAnsiTheme="minorHAnsi" w:cs="微软雅黑" w:hint="eastAsia"/>
          <w:kern w:val="0"/>
          <w:sz w:val="44"/>
          <w:szCs w:val="44"/>
        </w:rPr>
        <w:t>北汽</w:t>
      </w:r>
      <w:r>
        <w:rPr>
          <w:rFonts w:ascii="微软雅黑" w:hAnsiTheme="minorHAnsi" w:cs="微软雅黑"/>
          <w:kern w:val="0"/>
          <w:sz w:val="44"/>
          <w:szCs w:val="44"/>
        </w:rPr>
        <w:t>新能源</w:t>
      </w:r>
      <w:r w:rsidR="00950C48">
        <w:rPr>
          <w:rFonts w:ascii="微软雅黑" w:hAnsiTheme="minorHAnsi" w:cs="微软雅黑" w:hint="eastAsia"/>
          <w:kern w:val="0"/>
          <w:sz w:val="44"/>
          <w:szCs w:val="44"/>
        </w:rPr>
        <w:t>-蓝小鲸</w:t>
      </w:r>
      <w:r>
        <w:rPr>
          <w:rFonts w:ascii="微软雅黑" w:hAnsiTheme="minorHAnsi" w:cs="微软雅黑"/>
          <w:kern w:val="0"/>
          <w:sz w:val="44"/>
          <w:szCs w:val="44"/>
        </w:rPr>
        <w:t>-</w:t>
      </w:r>
      <w:r w:rsidR="002A3E4D">
        <w:rPr>
          <w:rFonts w:ascii="微软雅黑" w:hAnsiTheme="minorHAnsi" w:cs="微软雅黑" w:hint="eastAsia"/>
          <w:kern w:val="0"/>
          <w:sz w:val="44"/>
          <w:szCs w:val="44"/>
        </w:rPr>
        <w:t>x论坛</w:t>
      </w:r>
    </w:p>
    <w:p w14:paraId="28E268AE" w14:textId="77777777" w:rsidR="00BA0CBC" w:rsidRPr="00BA6B8E" w:rsidRDefault="00BA6B8E" w:rsidP="005479A9">
      <w:pPr>
        <w:pStyle w:val="a5"/>
        <w:spacing w:before="312" w:after="156"/>
        <w:rPr>
          <w:sz w:val="44"/>
          <w:szCs w:val="44"/>
        </w:rPr>
      </w:pPr>
      <w:r w:rsidRPr="00BA6B8E">
        <w:rPr>
          <w:rFonts w:ascii="微软雅黑" w:hAnsiTheme="minorHAnsi" w:cs="微软雅黑" w:hint="eastAsia"/>
          <w:kern w:val="0"/>
          <w:sz w:val="44"/>
          <w:szCs w:val="44"/>
        </w:rPr>
        <w:t>需求说明书（</w:t>
      </w:r>
      <w:r w:rsidRPr="00BA6B8E">
        <w:rPr>
          <w:rFonts w:ascii="微软雅黑" w:hAnsiTheme="minorHAnsi" w:cs="微软雅黑"/>
          <w:kern w:val="0"/>
          <w:sz w:val="44"/>
          <w:szCs w:val="44"/>
        </w:rPr>
        <w:t>BRD</w:t>
      </w:r>
      <w:r w:rsidRPr="00BA6B8E">
        <w:rPr>
          <w:rFonts w:ascii="微软雅黑" w:hAnsiTheme="minorHAnsi" w:cs="微软雅黑" w:hint="eastAsia"/>
          <w:kern w:val="0"/>
          <w:sz w:val="44"/>
          <w:szCs w:val="44"/>
        </w:rPr>
        <w:t>）</w:t>
      </w:r>
    </w:p>
    <w:p w14:paraId="10D6A28C" w14:textId="77777777" w:rsidR="00BA0CBC" w:rsidRDefault="00BA0CBC" w:rsidP="00443DFB"/>
    <w:p w14:paraId="15268557" w14:textId="77777777" w:rsidR="00BA0CBC" w:rsidRDefault="00BA0CBC" w:rsidP="00443DFB"/>
    <w:p w14:paraId="01D62217" w14:textId="77777777" w:rsidR="00BA0CBC" w:rsidRDefault="00BA0CBC" w:rsidP="00443DFB"/>
    <w:p w14:paraId="0EE68AC6" w14:textId="77777777" w:rsidR="00BA0CBC" w:rsidRDefault="00BA0CBC" w:rsidP="00443DFB"/>
    <w:p w14:paraId="3D668D2C" w14:textId="77777777" w:rsidR="00BA0CBC" w:rsidRDefault="00BA0CBC" w:rsidP="00443DFB"/>
    <w:p w14:paraId="2242A727" w14:textId="77777777" w:rsidR="00BA0CBC" w:rsidRDefault="00BA0CBC" w:rsidP="00443DFB"/>
    <w:p w14:paraId="721358A9" w14:textId="77777777" w:rsidR="00BA0CBC" w:rsidRDefault="00BA0CBC" w:rsidP="00443DFB"/>
    <w:p w14:paraId="6B3D2EE6" w14:textId="77777777" w:rsidR="00BA0CBC" w:rsidRDefault="00BA0CBC" w:rsidP="00443DFB"/>
    <w:p w14:paraId="253D0FCA" w14:textId="77777777" w:rsidR="00BA0CBC" w:rsidRDefault="00BA0CBC" w:rsidP="00443DFB"/>
    <w:p w14:paraId="329370F4" w14:textId="77777777" w:rsidR="00BA0CBC" w:rsidRDefault="00BA0CBC" w:rsidP="00443DFB"/>
    <w:p w14:paraId="5D611FCC" w14:textId="77777777" w:rsidR="00BA0CBC" w:rsidRDefault="00BA0CBC" w:rsidP="00443DFB"/>
    <w:p w14:paraId="720DC92C" w14:textId="77777777" w:rsidR="00BA0CBC" w:rsidRDefault="00BA0CBC" w:rsidP="00443DFB"/>
    <w:p w14:paraId="15EB84B0" w14:textId="77777777" w:rsidR="00340E4B" w:rsidRDefault="00340E4B" w:rsidP="00443DFB"/>
    <w:p w14:paraId="074E1667" w14:textId="77777777" w:rsidR="00340E4B" w:rsidRDefault="00340E4B" w:rsidP="00443DFB"/>
    <w:p w14:paraId="59BE2550" w14:textId="77777777" w:rsidR="00340E4B" w:rsidRDefault="00340E4B" w:rsidP="00443DFB"/>
    <w:p w14:paraId="6EAA5B3B" w14:textId="77777777" w:rsidR="00340E4B" w:rsidRDefault="00340E4B" w:rsidP="00443DFB"/>
    <w:p w14:paraId="187AD93A" w14:textId="77777777" w:rsidR="00BA0CBC" w:rsidRDefault="00BA0CBC" w:rsidP="00443DFB"/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426"/>
        <w:gridCol w:w="2666"/>
      </w:tblGrid>
      <w:tr w:rsidR="00BA0CBC" w14:paraId="42C0007D" w14:textId="77777777" w:rsidTr="00BA0CBC">
        <w:trPr>
          <w:jc w:val="center"/>
        </w:trPr>
        <w:tc>
          <w:tcPr>
            <w:tcW w:w="1426" w:type="dxa"/>
            <w:shd w:val="clear" w:color="auto" w:fill="D9D9D9" w:themeFill="background1" w:themeFillShade="D9"/>
            <w:vAlign w:val="center"/>
          </w:tcPr>
          <w:p w14:paraId="3BEC4409" w14:textId="77777777" w:rsidR="00BA0CBC" w:rsidRPr="00BA0CBC" w:rsidRDefault="00BA0CBC" w:rsidP="0071410C">
            <w:pPr>
              <w:jc w:val="both"/>
              <w:rPr>
                <w:b/>
                <w:sz w:val="18"/>
                <w:szCs w:val="18"/>
              </w:rPr>
            </w:pPr>
            <w:r w:rsidRPr="00BA0CBC">
              <w:rPr>
                <w:rFonts w:hint="eastAsia"/>
                <w:b/>
                <w:sz w:val="18"/>
                <w:szCs w:val="18"/>
              </w:rPr>
              <w:t>版本</w:t>
            </w:r>
          </w:p>
        </w:tc>
        <w:tc>
          <w:tcPr>
            <w:tcW w:w="2666" w:type="dxa"/>
            <w:vAlign w:val="center"/>
          </w:tcPr>
          <w:p w14:paraId="71FAEF6C" w14:textId="4BE74E95" w:rsidR="00BA0CBC" w:rsidRPr="00BA0CBC" w:rsidRDefault="008E3140" w:rsidP="00831A38">
            <w:pPr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 w:rsidR="00831A38">
              <w:rPr>
                <w:sz w:val="18"/>
                <w:szCs w:val="18"/>
              </w:rPr>
              <w:t>.</w:t>
            </w:r>
            <w:r w:rsidR="00831A38"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BA0CBC" w14:paraId="00AB0C69" w14:textId="77777777" w:rsidTr="00BA0CBC">
        <w:trPr>
          <w:jc w:val="center"/>
        </w:trPr>
        <w:tc>
          <w:tcPr>
            <w:tcW w:w="1426" w:type="dxa"/>
            <w:shd w:val="clear" w:color="auto" w:fill="D9D9D9" w:themeFill="background1" w:themeFillShade="D9"/>
            <w:vAlign w:val="center"/>
          </w:tcPr>
          <w:p w14:paraId="5ADF97CC" w14:textId="77777777" w:rsidR="00BA0CBC" w:rsidRPr="00BA0CBC" w:rsidRDefault="00BA0CBC" w:rsidP="0071410C">
            <w:pPr>
              <w:jc w:val="both"/>
              <w:rPr>
                <w:b/>
                <w:sz w:val="18"/>
                <w:szCs w:val="18"/>
              </w:rPr>
            </w:pPr>
            <w:r w:rsidRPr="00BA0CBC">
              <w:rPr>
                <w:rFonts w:hint="eastAsia"/>
                <w:b/>
                <w:sz w:val="18"/>
                <w:szCs w:val="18"/>
              </w:rPr>
              <w:t>作者</w:t>
            </w:r>
          </w:p>
        </w:tc>
        <w:tc>
          <w:tcPr>
            <w:tcW w:w="2666" w:type="dxa"/>
            <w:vAlign w:val="center"/>
          </w:tcPr>
          <w:p w14:paraId="4ECF4586" w14:textId="02608D09" w:rsidR="00BA0CBC" w:rsidRPr="00BA0CBC" w:rsidRDefault="00831A38" w:rsidP="0071410C">
            <w:pPr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吕亚楠</w:t>
            </w:r>
          </w:p>
        </w:tc>
      </w:tr>
      <w:tr w:rsidR="00BA0CBC" w14:paraId="7F090F89" w14:textId="77777777" w:rsidTr="00BA0CBC">
        <w:trPr>
          <w:jc w:val="center"/>
        </w:trPr>
        <w:tc>
          <w:tcPr>
            <w:tcW w:w="1426" w:type="dxa"/>
            <w:shd w:val="clear" w:color="auto" w:fill="D9D9D9" w:themeFill="background1" w:themeFillShade="D9"/>
            <w:vAlign w:val="center"/>
          </w:tcPr>
          <w:p w14:paraId="3D07CCBF" w14:textId="77777777" w:rsidR="00BA0CBC" w:rsidRPr="00BA0CBC" w:rsidRDefault="00BA0CBC" w:rsidP="0071410C">
            <w:pPr>
              <w:jc w:val="both"/>
              <w:rPr>
                <w:b/>
                <w:sz w:val="18"/>
                <w:szCs w:val="18"/>
              </w:rPr>
            </w:pPr>
            <w:r w:rsidRPr="00BA0CBC">
              <w:rPr>
                <w:rFonts w:hint="eastAsia"/>
                <w:b/>
                <w:sz w:val="18"/>
                <w:szCs w:val="18"/>
              </w:rPr>
              <w:t>发布日期</w:t>
            </w:r>
          </w:p>
        </w:tc>
        <w:tc>
          <w:tcPr>
            <w:tcW w:w="2666" w:type="dxa"/>
            <w:vAlign w:val="center"/>
          </w:tcPr>
          <w:p w14:paraId="6F46827E" w14:textId="159E6540" w:rsidR="00BA0CBC" w:rsidRPr="00BA0CBC" w:rsidRDefault="00EC3039" w:rsidP="00831A38">
            <w:pPr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</w:t>
            </w:r>
            <w:r w:rsidR="00831A38">
              <w:rPr>
                <w:sz w:val="18"/>
                <w:szCs w:val="18"/>
              </w:rPr>
              <w:t>8</w:t>
            </w:r>
            <w:r w:rsidR="008E3140">
              <w:rPr>
                <w:sz w:val="18"/>
                <w:szCs w:val="18"/>
              </w:rPr>
              <w:t>.</w:t>
            </w:r>
            <w:r w:rsidR="008E3140">
              <w:rPr>
                <w:rFonts w:hint="eastAsia"/>
                <w:sz w:val="18"/>
                <w:szCs w:val="18"/>
              </w:rPr>
              <w:t>0</w:t>
            </w:r>
            <w:r w:rsidR="00831A38">
              <w:rPr>
                <w:sz w:val="18"/>
                <w:szCs w:val="18"/>
              </w:rPr>
              <w:t>2</w:t>
            </w:r>
            <w:r w:rsidR="008E3140">
              <w:rPr>
                <w:rFonts w:hint="eastAsia"/>
                <w:sz w:val="18"/>
                <w:szCs w:val="18"/>
              </w:rPr>
              <w:t>.</w:t>
            </w:r>
            <w:r w:rsidR="00831A38">
              <w:rPr>
                <w:sz w:val="18"/>
                <w:szCs w:val="18"/>
              </w:rPr>
              <w:t>26</w:t>
            </w:r>
          </w:p>
        </w:tc>
      </w:tr>
    </w:tbl>
    <w:p w14:paraId="19A5ED0A" w14:textId="77777777" w:rsidR="00BA0CBC" w:rsidRDefault="00BA0CBC" w:rsidP="00BA0CBC"/>
    <w:p w14:paraId="0D834C43" w14:textId="77777777" w:rsidR="00BA0CBC" w:rsidRDefault="00BA0CBC" w:rsidP="00443DFB"/>
    <w:p w14:paraId="01115F97" w14:textId="77777777" w:rsidR="00BA0CBC" w:rsidRDefault="00BA0CBC" w:rsidP="00443DFB"/>
    <w:p w14:paraId="128CCEA5" w14:textId="77777777" w:rsidR="00E775B8" w:rsidRDefault="00E775B8" w:rsidP="00443DFB">
      <w:pPr>
        <w:sectPr w:rsidR="00E775B8" w:rsidSect="00443DFB">
          <w:headerReference w:type="default" r:id="rId9"/>
          <w:pgSz w:w="11906" w:h="16838"/>
          <w:pgMar w:top="1440" w:right="1080" w:bottom="1440" w:left="1080" w:header="851" w:footer="709" w:gutter="0"/>
          <w:cols w:space="425"/>
          <w:docGrid w:type="lines" w:linePitch="312"/>
        </w:sectPr>
      </w:pPr>
    </w:p>
    <w:p w14:paraId="3EE0388E" w14:textId="77777777" w:rsidR="00E775B8" w:rsidRPr="00FD433B" w:rsidRDefault="00E775B8" w:rsidP="00FD433B">
      <w:pPr>
        <w:jc w:val="center"/>
        <w:rPr>
          <w:b/>
          <w:sz w:val="36"/>
          <w:szCs w:val="36"/>
        </w:rPr>
      </w:pPr>
      <w:r w:rsidRPr="00FD433B">
        <w:rPr>
          <w:rFonts w:hint="eastAsia"/>
          <w:b/>
          <w:sz w:val="36"/>
          <w:szCs w:val="36"/>
        </w:rPr>
        <w:lastRenderedPageBreak/>
        <w:t>目录</w:t>
      </w:r>
    </w:p>
    <w:p w14:paraId="3AE66FCC" w14:textId="77777777" w:rsidR="00E775B8" w:rsidRDefault="00E775B8" w:rsidP="00443DFB"/>
    <w:p w14:paraId="6F1EB1C2" w14:textId="77777777" w:rsidR="00455553" w:rsidRDefault="00AD7F90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r>
        <w:fldChar w:fldCharType="begin"/>
      </w:r>
      <w:r w:rsidR="00FD433B">
        <w:rPr>
          <w:rFonts w:hint="eastAsia"/>
        </w:rPr>
        <w:instrText>TOC \o "2-3" \h \z \t "</w:instrText>
      </w:r>
      <w:r w:rsidR="00FD433B">
        <w:rPr>
          <w:rFonts w:hint="eastAsia"/>
        </w:rPr>
        <w:instrText>标题</w:instrText>
      </w:r>
      <w:r w:rsidR="00FD433B">
        <w:rPr>
          <w:rFonts w:hint="eastAsia"/>
        </w:rPr>
        <w:instrText xml:space="preserve"> 1,1"</w:instrText>
      </w:r>
      <w:r>
        <w:fldChar w:fldCharType="separate"/>
      </w:r>
      <w:hyperlink w:anchor="_Toc509951493" w:history="1">
        <w:r w:rsidR="00455553" w:rsidRPr="00AC1FE7">
          <w:rPr>
            <w:rStyle w:val="aa"/>
            <w:noProof/>
          </w:rPr>
          <w:t>1.</w:t>
        </w:r>
        <w:r w:rsidR="00455553">
          <w:rPr>
            <w:rFonts w:asciiTheme="minorHAnsi" w:eastAsiaTheme="minorEastAsia" w:hAnsiTheme="minorHAnsi"/>
            <w:noProof/>
            <w:sz w:val="21"/>
          </w:rPr>
          <w:tab/>
        </w:r>
        <w:r w:rsidR="00455553" w:rsidRPr="00AC1FE7">
          <w:rPr>
            <w:rStyle w:val="aa"/>
            <w:rFonts w:hint="eastAsia"/>
            <w:noProof/>
          </w:rPr>
          <w:t>概述</w:t>
        </w:r>
        <w:r w:rsidR="00455553">
          <w:rPr>
            <w:noProof/>
            <w:webHidden/>
          </w:rPr>
          <w:tab/>
        </w:r>
        <w:r w:rsidR="00455553">
          <w:rPr>
            <w:noProof/>
            <w:webHidden/>
          </w:rPr>
          <w:fldChar w:fldCharType="begin"/>
        </w:r>
        <w:r w:rsidR="00455553">
          <w:rPr>
            <w:noProof/>
            <w:webHidden/>
          </w:rPr>
          <w:instrText xml:space="preserve"> PAGEREF _Toc509951493 \h </w:instrText>
        </w:r>
        <w:r w:rsidR="00455553">
          <w:rPr>
            <w:noProof/>
            <w:webHidden/>
          </w:rPr>
        </w:r>
        <w:r w:rsidR="00455553">
          <w:rPr>
            <w:noProof/>
            <w:webHidden/>
          </w:rPr>
          <w:fldChar w:fldCharType="separate"/>
        </w:r>
        <w:r w:rsidR="00455553">
          <w:rPr>
            <w:noProof/>
            <w:webHidden/>
          </w:rPr>
          <w:t>3</w:t>
        </w:r>
        <w:r w:rsidR="00455553">
          <w:rPr>
            <w:noProof/>
            <w:webHidden/>
          </w:rPr>
          <w:fldChar w:fldCharType="end"/>
        </w:r>
      </w:hyperlink>
    </w:p>
    <w:p w14:paraId="0796483B" w14:textId="77777777" w:rsidR="00455553" w:rsidRDefault="00455553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9951494" w:history="1">
        <w:r w:rsidRPr="00AC1FE7">
          <w:rPr>
            <w:rStyle w:val="aa"/>
            <w:noProof/>
          </w:rPr>
          <w:t>1.1.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AC1FE7">
          <w:rPr>
            <w:rStyle w:val="aa"/>
            <w:rFonts w:hint="eastAsia"/>
            <w:noProof/>
          </w:rPr>
          <w:t>业务背景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_Toc509951494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5DB083" w14:textId="77777777" w:rsidR="00455553" w:rsidRDefault="00455553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9951495" w:history="1">
        <w:r w:rsidRPr="00AC1FE7">
          <w:rPr>
            <w:rStyle w:val="aa"/>
            <w:noProof/>
          </w:rPr>
          <w:t>1.2.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AC1FE7">
          <w:rPr>
            <w:rStyle w:val="aa"/>
            <w:rFonts w:hint="eastAsia"/>
            <w:noProof/>
          </w:rPr>
          <w:t>问题描述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_Toc509951495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496A74" w14:textId="77777777" w:rsidR="00455553" w:rsidRDefault="00455553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9951496" w:history="1">
        <w:r w:rsidRPr="00AC1FE7">
          <w:rPr>
            <w:rStyle w:val="aa"/>
            <w:noProof/>
          </w:rPr>
          <w:t>2.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AC1FE7">
          <w:rPr>
            <w:rStyle w:val="aa"/>
            <w:rFonts w:hint="eastAsia"/>
            <w:noProof/>
          </w:rPr>
          <w:t>需求描述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_Toc509951496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F85CE50" w14:textId="77777777" w:rsidR="00455553" w:rsidRDefault="00455553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9951497" w:history="1">
        <w:r w:rsidRPr="00AC1FE7">
          <w:rPr>
            <w:rStyle w:val="aa"/>
            <w:noProof/>
          </w:rPr>
          <w:t>2.1.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AC1FE7">
          <w:rPr>
            <w:rStyle w:val="aa"/>
            <w:rFonts w:hint="eastAsia"/>
            <w:noProof/>
          </w:rPr>
          <w:t>功能框架图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_Toc509951497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B48BBA9" w14:textId="77777777" w:rsidR="00455553" w:rsidRDefault="00455553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9951498" w:history="1">
        <w:r w:rsidRPr="00AC1FE7">
          <w:rPr>
            <w:rStyle w:val="aa"/>
            <w:noProof/>
          </w:rPr>
          <w:t>2.2.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AC1FE7">
          <w:rPr>
            <w:rStyle w:val="aa"/>
            <w:noProof/>
          </w:rPr>
          <w:t>App</w:t>
        </w:r>
        <w:r w:rsidRPr="00AC1FE7">
          <w:rPr>
            <w:rStyle w:val="aa"/>
            <w:rFonts w:hint="eastAsia"/>
            <w:noProof/>
          </w:rPr>
          <w:t>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_Toc509951498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54321E" w14:textId="77777777" w:rsidR="00455553" w:rsidRDefault="00455553">
      <w:pPr>
        <w:pStyle w:val="30"/>
        <w:tabs>
          <w:tab w:val="left" w:pos="147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9951499" w:history="1">
        <w:r w:rsidRPr="00AC1FE7">
          <w:rPr>
            <w:rStyle w:val="aa"/>
            <w:noProof/>
          </w:rPr>
          <w:t>2.2.1.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AC1FE7">
          <w:rPr>
            <w:rStyle w:val="aa"/>
            <w:rFonts w:hint="eastAsia"/>
            <w:noProof/>
          </w:rPr>
          <w:t>需求列表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_Toc509951499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1355B6" w14:textId="77777777" w:rsidR="00455553" w:rsidRDefault="00455553">
      <w:pPr>
        <w:pStyle w:val="30"/>
        <w:tabs>
          <w:tab w:val="left" w:pos="147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9951500" w:history="1">
        <w:r w:rsidRPr="00AC1FE7">
          <w:rPr>
            <w:rStyle w:val="aa"/>
            <w:noProof/>
          </w:rPr>
          <w:t>2.2.2.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AC1FE7">
          <w:rPr>
            <w:rStyle w:val="aa"/>
            <w:rFonts w:hint="eastAsia"/>
            <w:noProof/>
          </w:rPr>
          <w:t>业务流程说明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_Toc509951500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5CBCC0F" w14:textId="77777777" w:rsidR="00455553" w:rsidRDefault="00455553">
      <w:pPr>
        <w:pStyle w:val="30"/>
        <w:tabs>
          <w:tab w:val="left" w:pos="147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9951501" w:history="1">
        <w:r w:rsidRPr="00AC1FE7">
          <w:rPr>
            <w:rStyle w:val="aa"/>
            <w:noProof/>
          </w:rPr>
          <w:t>2.2.3.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AC1FE7">
          <w:rPr>
            <w:rStyle w:val="aa"/>
            <w:rFonts w:hint="eastAsia"/>
            <w:noProof/>
          </w:rPr>
          <w:t>业务规则说明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_Toc509951501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66023FB" w14:textId="77777777" w:rsidR="00455553" w:rsidRDefault="00455553">
      <w:pPr>
        <w:pStyle w:val="30"/>
        <w:tabs>
          <w:tab w:val="left" w:pos="147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9951502" w:history="1">
        <w:r w:rsidRPr="00AC1FE7">
          <w:rPr>
            <w:rStyle w:val="aa"/>
            <w:noProof/>
          </w:rPr>
          <w:t>2.2.4.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AC1FE7">
          <w:rPr>
            <w:rStyle w:val="aa"/>
            <w:rFonts w:hint="eastAsia"/>
            <w:noProof/>
          </w:rPr>
          <w:t>运营分析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_Toc509951502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151276E" w14:textId="77777777" w:rsidR="00455553" w:rsidRDefault="00455553">
      <w:pPr>
        <w:pStyle w:val="30"/>
        <w:tabs>
          <w:tab w:val="left" w:pos="147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9951503" w:history="1">
        <w:r w:rsidRPr="00AC1FE7">
          <w:rPr>
            <w:rStyle w:val="aa"/>
            <w:noProof/>
          </w:rPr>
          <w:t>2.2.5.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AC1FE7">
          <w:rPr>
            <w:rStyle w:val="aa"/>
            <w:rFonts w:hint="eastAsia"/>
            <w:noProof/>
          </w:rPr>
          <w:t>接口描述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_Toc509951503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162793C" w14:textId="77777777" w:rsidR="00455553" w:rsidRDefault="00455553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9951504" w:history="1">
        <w:r w:rsidRPr="00AC1FE7">
          <w:rPr>
            <w:rStyle w:val="aa"/>
            <w:noProof/>
          </w:rPr>
          <w:t>2.3.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AC1FE7">
          <w:rPr>
            <w:rStyle w:val="aa"/>
            <w:rFonts w:hint="eastAsia"/>
            <w:noProof/>
          </w:rPr>
          <w:t>管理后台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_Toc509951504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9D1B734" w14:textId="77777777" w:rsidR="00455553" w:rsidRDefault="00455553">
      <w:pPr>
        <w:pStyle w:val="30"/>
        <w:tabs>
          <w:tab w:val="left" w:pos="147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9951505" w:history="1">
        <w:r w:rsidRPr="00AC1FE7">
          <w:rPr>
            <w:rStyle w:val="aa"/>
            <w:noProof/>
          </w:rPr>
          <w:t>2.3.1.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AC1FE7">
          <w:rPr>
            <w:rStyle w:val="aa"/>
            <w:rFonts w:hint="eastAsia"/>
            <w:noProof/>
          </w:rPr>
          <w:t>需求列表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_Toc509951505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6E3FDF" w14:textId="77777777" w:rsidR="00455553" w:rsidRDefault="00455553">
      <w:pPr>
        <w:pStyle w:val="30"/>
        <w:tabs>
          <w:tab w:val="left" w:pos="147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9951506" w:history="1">
        <w:r w:rsidRPr="00AC1FE7">
          <w:rPr>
            <w:rStyle w:val="aa"/>
            <w:noProof/>
          </w:rPr>
          <w:t>2.3.2.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AC1FE7">
          <w:rPr>
            <w:rStyle w:val="aa"/>
            <w:rFonts w:hint="eastAsia"/>
            <w:noProof/>
          </w:rPr>
          <w:t>业务流程描述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_Toc509951506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9954321" w14:textId="77777777" w:rsidR="00455553" w:rsidRDefault="00455553">
      <w:pPr>
        <w:pStyle w:val="30"/>
        <w:tabs>
          <w:tab w:val="left" w:pos="147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9951507" w:history="1">
        <w:r w:rsidRPr="00AC1FE7">
          <w:rPr>
            <w:rStyle w:val="aa"/>
            <w:noProof/>
          </w:rPr>
          <w:t>2.3.3.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AC1FE7">
          <w:rPr>
            <w:rStyle w:val="aa"/>
            <w:rFonts w:hint="eastAsia"/>
            <w:noProof/>
          </w:rPr>
          <w:t>业务规则说明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_Toc509951507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3CF8DE" w14:textId="77777777" w:rsidR="00455553" w:rsidRDefault="00455553">
      <w:pPr>
        <w:pStyle w:val="30"/>
        <w:tabs>
          <w:tab w:val="left" w:pos="147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9951508" w:history="1">
        <w:r w:rsidRPr="00AC1FE7">
          <w:rPr>
            <w:rStyle w:val="aa"/>
            <w:noProof/>
          </w:rPr>
          <w:t>2.3.4.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AC1FE7">
          <w:rPr>
            <w:rStyle w:val="aa"/>
            <w:rFonts w:hint="eastAsia"/>
            <w:noProof/>
          </w:rPr>
          <w:t>接口描述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_Toc509951508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24391C" w14:textId="77777777" w:rsidR="00455553" w:rsidRDefault="00455553">
      <w:pPr>
        <w:pStyle w:val="30"/>
        <w:tabs>
          <w:tab w:val="left" w:pos="147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9951509" w:history="1">
        <w:r w:rsidRPr="00AC1FE7">
          <w:rPr>
            <w:rStyle w:val="aa"/>
            <w:noProof/>
          </w:rPr>
          <w:t>2.3.5.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AC1FE7">
          <w:rPr>
            <w:rStyle w:val="aa"/>
            <w:rFonts w:hint="eastAsia"/>
            <w:noProof/>
          </w:rPr>
          <w:t>内外网访问描述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_Toc509951509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CAFC68E" w14:textId="77777777" w:rsidR="00455553" w:rsidRDefault="00455553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9951510" w:history="1">
        <w:r w:rsidRPr="00AC1FE7">
          <w:rPr>
            <w:rStyle w:val="aa"/>
            <w:noProof/>
          </w:rPr>
          <w:t>3.</w:t>
        </w:r>
        <w:r>
          <w:rPr>
            <w:rFonts w:asciiTheme="minorHAnsi" w:eastAsiaTheme="minorEastAsia" w:hAnsiTheme="minorHAnsi"/>
            <w:noProof/>
            <w:sz w:val="21"/>
          </w:rPr>
          <w:tab/>
        </w:r>
        <w:r w:rsidRPr="00AC1FE7">
          <w:rPr>
            <w:rStyle w:val="aa"/>
            <w:rFonts w:hint="eastAsia"/>
            <w:noProof/>
          </w:rPr>
          <w:t>预期收益</w:t>
        </w:r>
        <w:r w:rsidRPr="00AC1FE7">
          <w:rPr>
            <w:rStyle w:val="aa"/>
            <w:noProof/>
          </w:rPr>
          <w:t>ROI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_Toc509951510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5A1C46" w14:textId="77777777" w:rsidR="00E775B8" w:rsidRDefault="00AD7F90" w:rsidP="00443DFB">
      <w:r>
        <w:fldChar w:fldCharType="end"/>
      </w:r>
    </w:p>
    <w:p w14:paraId="4EFB82BE" w14:textId="77777777" w:rsidR="001001A8" w:rsidRDefault="001001A8" w:rsidP="00443DFB"/>
    <w:p w14:paraId="21D3A0A5" w14:textId="77777777" w:rsidR="001001A8" w:rsidRPr="001001A8" w:rsidRDefault="001001A8" w:rsidP="001001A8">
      <w:pPr>
        <w:jc w:val="center"/>
        <w:rPr>
          <w:b/>
          <w:sz w:val="32"/>
          <w:szCs w:val="36"/>
        </w:rPr>
      </w:pPr>
      <w:r w:rsidRPr="001001A8">
        <w:rPr>
          <w:rFonts w:hint="eastAsia"/>
          <w:b/>
          <w:sz w:val="32"/>
          <w:szCs w:val="36"/>
        </w:rPr>
        <w:t>修订记录</w:t>
      </w:r>
    </w:p>
    <w:tbl>
      <w:tblPr>
        <w:tblStyle w:val="a9"/>
        <w:tblW w:w="0" w:type="auto"/>
        <w:tblInd w:w="817" w:type="dxa"/>
        <w:tblLook w:val="04A0" w:firstRow="1" w:lastRow="0" w:firstColumn="1" w:lastColumn="0" w:noHBand="0" w:noVBand="1"/>
      </w:tblPr>
      <w:tblGrid>
        <w:gridCol w:w="992"/>
        <w:gridCol w:w="4536"/>
        <w:gridCol w:w="1418"/>
        <w:gridCol w:w="1559"/>
      </w:tblGrid>
      <w:tr w:rsidR="001001A8" w14:paraId="0E52A8E8" w14:textId="77777777" w:rsidTr="00FC0DCC"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4EC6A9D0" w14:textId="77777777" w:rsidR="001001A8" w:rsidRPr="00747A6D" w:rsidRDefault="001001A8" w:rsidP="00FC0DCC">
            <w:pPr>
              <w:jc w:val="center"/>
              <w:rPr>
                <w:b/>
                <w:sz w:val="18"/>
                <w:szCs w:val="18"/>
              </w:rPr>
            </w:pPr>
            <w:r w:rsidRPr="00747A6D">
              <w:rPr>
                <w:rFonts w:hint="eastAsia"/>
                <w:b/>
                <w:sz w:val="18"/>
                <w:szCs w:val="18"/>
              </w:rPr>
              <w:t>版本</w:t>
            </w:r>
          </w:p>
        </w:tc>
        <w:tc>
          <w:tcPr>
            <w:tcW w:w="4536" w:type="dxa"/>
            <w:shd w:val="clear" w:color="auto" w:fill="D9D9D9" w:themeFill="background1" w:themeFillShade="D9"/>
            <w:vAlign w:val="center"/>
          </w:tcPr>
          <w:p w14:paraId="366D8288" w14:textId="77777777" w:rsidR="001001A8" w:rsidRPr="00747A6D" w:rsidRDefault="001001A8" w:rsidP="00FC0DCC">
            <w:pPr>
              <w:jc w:val="center"/>
              <w:rPr>
                <w:b/>
                <w:sz w:val="18"/>
                <w:szCs w:val="18"/>
              </w:rPr>
            </w:pPr>
            <w:r w:rsidRPr="00747A6D">
              <w:rPr>
                <w:rFonts w:hint="eastAsia"/>
                <w:b/>
                <w:sz w:val="18"/>
                <w:szCs w:val="18"/>
              </w:rPr>
              <w:t>修订内容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22355973" w14:textId="77777777" w:rsidR="001001A8" w:rsidRPr="00747A6D" w:rsidRDefault="001001A8" w:rsidP="00FC0DCC">
            <w:pPr>
              <w:jc w:val="center"/>
              <w:rPr>
                <w:b/>
                <w:sz w:val="18"/>
                <w:szCs w:val="18"/>
              </w:rPr>
            </w:pPr>
            <w:r w:rsidRPr="00747A6D">
              <w:rPr>
                <w:rFonts w:hint="eastAsia"/>
                <w:b/>
                <w:sz w:val="18"/>
                <w:szCs w:val="18"/>
              </w:rPr>
              <w:t>作者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73B55389" w14:textId="77777777" w:rsidR="001001A8" w:rsidRPr="00747A6D" w:rsidRDefault="001001A8" w:rsidP="00FC0DCC">
            <w:pPr>
              <w:jc w:val="center"/>
              <w:rPr>
                <w:b/>
                <w:sz w:val="18"/>
                <w:szCs w:val="18"/>
              </w:rPr>
            </w:pPr>
            <w:r w:rsidRPr="00747A6D">
              <w:rPr>
                <w:rFonts w:hint="eastAsia"/>
                <w:b/>
                <w:sz w:val="18"/>
                <w:szCs w:val="18"/>
              </w:rPr>
              <w:t>发布日期</w:t>
            </w:r>
          </w:p>
        </w:tc>
      </w:tr>
      <w:tr w:rsidR="00901E31" w14:paraId="238B50D8" w14:textId="77777777" w:rsidTr="00FC0DCC">
        <w:tc>
          <w:tcPr>
            <w:tcW w:w="992" w:type="dxa"/>
            <w:vAlign w:val="center"/>
          </w:tcPr>
          <w:p w14:paraId="142682C2" w14:textId="041B056D" w:rsidR="00901E31" w:rsidRPr="00747A6D" w:rsidRDefault="00537E40" w:rsidP="00537E4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</w:t>
            </w:r>
            <w:r w:rsidR="00B67DFC">
              <w:rPr>
                <w:sz w:val="18"/>
                <w:szCs w:val="18"/>
              </w:rPr>
              <w:t>0</w:t>
            </w:r>
            <w:bookmarkStart w:id="0" w:name="_GoBack"/>
            <w:bookmarkEnd w:id="0"/>
          </w:p>
        </w:tc>
        <w:tc>
          <w:tcPr>
            <w:tcW w:w="4536" w:type="dxa"/>
            <w:vAlign w:val="center"/>
          </w:tcPr>
          <w:p w14:paraId="247301FA" w14:textId="77777777" w:rsidR="00901E31" w:rsidRPr="00747A6D" w:rsidRDefault="00533608" w:rsidP="00FC0DCC">
            <w:pPr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</w:p>
        </w:tc>
        <w:tc>
          <w:tcPr>
            <w:tcW w:w="1418" w:type="dxa"/>
            <w:vAlign w:val="center"/>
          </w:tcPr>
          <w:p w14:paraId="6B1FA1D2" w14:textId="1EF6316F" w:rsidR="00901E31" w:rsidRPr="00747A6D" w:rsidRDefault="00853667" w:rsidP="00FC0DC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吕亚楠</w:t>
            </w:r>
          </w:p>
        </w:tc>
        <w:tc>
          <w:tcPr>
            <w:tcW w:w="1559" w:type="dxa"/>
            <w:vAlign w:val="center"/>
          </w:tcPr>
          <w:p w14:paraId="378FD280" w14:textId="1E9876A1" w:rsidR="00901E31" w:rsidRPr="00747A6D" w:rsidRDefault="00533608" w:rsidP="0085366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</w:t>
            </w:r>
            <w:r w:rsidR="00853667">
              <w:rPr>
                <w:sz w:val="18"/>
                <w:szCs w:val="18"/>
              </w:rPr>
              <w:t>8</w:t>
            </w:r>
            <w:r>
              <w:rPr>
                <w:rFonts w:hint="eastAsia"/>
                <w:sz w:val="18"/>
                <w:szCs w:val="18"/>
              </w:rPr>
              <w:t>0</w:t>
            </w:r>
            <w:r w:rsidR="00853667">
              <w:rPr>
                <w:sz w:val="18"/>
                <w:szCs w:val="18"/>
              </w:rPr>
              <w:t>226</w:t>
            </w:r>
          </w:p>
        </w:tc>
      </w:tr>
      <w:tr w:rsidR="00E72E35" w14:paraId="7BF3D96A" w14:textId="77777777" w:rsidTr="00FC0DCC">
        <w:tc>
          <w:tcPr>
            <w:tcW w:w="992" w:type="dxa"/>
            <w:vAlign w:val="center"/>
          </w:tcPr>
          <w:p w14:paraId="32A927DD" w14:textId="7D08A816" w:rsidR="00E72E35" w:rsidRPr="00747A6D" w:rsidRDefault="00E72E35" w:rsidP="00E72E3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1.01</w:t>
            </w:r>
          </w:p>
        </w:tc>
        <w:tc>
          <w:tcPr>
            <w:tcW w:w="4536" w:type="dxa"/>
            <w:vAlign w:val="center"/>
          </w:tcPr>
          <w:p w14:paraId="1E6B285F" w14:textId="1AA37B41" w:rsidR="00E72E35" w:rsidRPr="00747A6D" w:rsidRDefault="00E72E35" w:rsidP="00144176">
            <w:pPr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1,</w:t>
            </w:r>
            <w:r>
              <w:rPr>
                <w:rFonts w:hint="eastAsia"/>
                <w:sz w:val="18"/>
                <w:szCs w:val="18"/>
              </w:rPr>
              <w:t>新增</w:t>
            </w:r>
            <w:r>
              <w:rPr>
                <w:sz w:val="18"/>
                <w:szCs w:val="18"/>
              </w:rPr>
              <w:t>邀请人</w:t>
            </w:r>
            <w:r>
              <w:rPr>
                <w:rFonts w:hint="eastAsia"/>
                <w:sz w:val="18"/>
                <w:szCs w:val="18"/>
              </w:rPr>
              <w:t>回复提醒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新增版块位置</w:t>
            </w:r>
            <w:r>
              <w:rPr>
                <w:sz w:val="18"/>
                <w:szCs w:val="18"/>
              </w:rPr>
              <w:t>和</w:t>
            </w:r>
            <w:r>
              <w:rPr>
                <w:rFonts w:hint="eastAsia"/>
                <w:sz w:val="18"/>
                <w:szCs w:val="18"/>
              </w:rPr>
              <w:t>顺序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帖子</w:t>
            </w:r>
            <w:r>
              <w:rPr>
                <w:sz w:val="18"/>
                <w:szCs w:val="18"/>
              </w:rPr>
              <w:t>关注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新增五个</w:t>
            </w:r>
            <w:r>
              <w:rPr>
                <w:sz w:val="18"/>
                <w:szCs w:val="18"/>
              </w:rPr>
              <w:t>默认版块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发帖</w:t>
            </w:r>
            <w:r>
              <w:rPr>
                <w:sz w:val="18"/>
                <w:szCs w:val="18"/>
              </w:rPr>
              <w:t>审核</w:t>
            </w:r>
            <w:r>
              <w:rPr>
                <w:rFonts w:hint="eastAsia"/>
                <w:sz w:val="18"/>
                <w:szCs w:val="18"/>
              </w:rPr>
              <w:t>机制</w:t>
            </w:r>
            <w:r>
              <w:rPr>
                <w:sz w:val="18"/>
                <w:szCs w:val="18"/>
              </w:rPr>
              <w:t>后台可控制</w:t>
            </w: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rFonts w:hint="eastAsia"/>
                <w:sz w:val="18"/>
                <w:szCs w:val="18"/>
              </w:rPr>
              <w:t>论坛</w:t>
            </w:r>
            <w:r>
              <w:rPr>
                <w:sz w:val="18"/>
                <w:szCs w:val="18"/>
              </w:rPr>
              <w:t>浏览</w:t>
            </w:r>
            <w:r>
              <w:rPr>
                <w:rFonts w:hint="eastAsia"/>
                <w:sz w:val="18"/>
                <w:szCs w:val="18"/>
              </w:rPr>
              <w:t>帖子时间</w:t>
            </w:r>
            <w:r>
              <w:rPr>
                <w:sz w:val="18"/>
                <w:szCs w:val="18"/>
              </w:rPr>
              <w:t>后台可控制</w:t>
            </w:r>
            <w:r w:rsidR="00144176">
              <w:rPr>
                <w:rFonts w:hint="eastAsia"/>
                <w:sz w:val="18"/>
                <w:szCs w:val="18"/>
              </w:rPr>
              <w:t>7</w:t>
            </w:r>
            <w:r w:rsidR="00144176">
              <w:rPr>
                <w:rFonts w:hint="eastAsia"/>
                <w:sz w:val="18"/>
                <w:szCs w:val="18"/>
              </w:rPr>
              <w:t>功能</w:t>
            </w:r>
            <w:r w:rsidR="00144176">
              <w:rPr>
                <w:sz w:val="18"/>
                <w:szCs w:val="18"/>
              </w:rPr>
              <w:t>定名</w:t>
            </w:r>
            <w:r w:rsidR="00144176">
              <w:rPr>
                <w:rFonts w:hint="eastAsia"/>
                <w:sz w:val="18"/>
                <w:szCs w:val="18"/>
              </w:rPr>
              <w:t>：</w:t>
            </w:r>
            <w:r w:rsidR="00144176">
              <w:rPr>
                <w:rFonts w:hint="eastAsia"/>
                <w:sz w:val="18"/>
                <w:szCs w:val="18"/>
              </w:rPr>
              <w:t>x</w:t>
            </w:r>
            <w:r w:rsidR="00144176">
              <w:rPr>
                <w:rFonts w:hint="eastAsia"/>
                <w:sz w:val="18"/>
                <w:szCs w:val="18"/>
              </w:rPr>
              <w:t>论坛</w:t>
            </w:r>
          </w:p>
        </w:tc>
        <w:tc>
          <w:tcPr>
            <w:tcW w:w="1418" w:type="dxa"/>
            <w:vAlign w:val="center"/>
          </w:tcPr>
          <w:p w14:paraId="0FF88B3F" w14:textId="22DE9C3D" w:rsidR="00E72E35" w:rsidRPr="00747A6D" w:rsidRDefault="00E72E35" w:rsidP="00E72E3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吕亚楠</w:t>
            </w:r>
          </w:p>
        </w:tc>
        <w:tc>
          <w:tcPr>
            <w:tcW w:w="1559" w:type="dxa"/>
            <w:vAlign w:val="center"/>
          </w:tcPr>
          <w:p w14:paraId="4D02B558" w14:textId="7A433F99" w:rsidR="00E72E35" w:rsidRPr="00747A6D" w:rsidRDefault="00E72E35" w:rsidP="003630B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</w:t>
            </w:r>
            <w:r>
              <w:rPr>
                <w:sz w:val="18"/>
                <w:szCs w:val="18"/>
              </w:rPr>
              <w:t>8</w:t>
            </w:r>
            <w:r>
              <w:rPr>
                <w:rFonts w:hint="eastAsia"/>
                <w:sz w:val="18"/>
                <w:szCs w:val="18"/>
              </w:rPr>
              <w:t>0</w:t>
            </w:r>
            <w:r w:rsidR="003630B0">
              <w:rPr>
                <w:sz w:val="18"/>
                <w:szCs w:val="18"/>
              </w:rPr>
              <w:t>308</w:t>
            </w:r>
          </w:p>
        </w:tc>
      </w:tr>
      <w:tr w:rsidR="00E72E35" w14:paraId="37E20F42" w14:textId="77777777" w:rsidTr="00FC0DCC">
        <w:tc>
          <w:tcPr>
            <w:tcW w:w="992" w:type="dxa"/>
            <w:vAlign w:val="center"/>
          </w:tcPr>
          <w:p w14:paraId="54E8BFA7" w14:textId="77C34921" w:rsidR="00E72E35" w:rsidRPr="00747A6D" w:rsidRDefault="0034745A" w:rsidP="00E72E3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1.02</w:t>
            </w:r>
          </w:p>
        </w:tc>
        <w:tc>
          <w:tcPr>
            <w:tcW w:w="4536" w:type="dxa"/>
            <w:vAlign w:val="center"/>
          </w:tcPr>
          <w:p w14:paraId="000D4529" w14:textId="2333E41E" w:rsidR="00E72E35" w:rsidRPr="00747A6D" w:rsidRDefault="0034745A" w:rsidP="00E72E35">
            <w:pPr>
              <w:jc w:val="both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论坛发帖黑白名单；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邀请评论增加权限控制。</w:t>
            </w:r>
          </w:p>
        </w:tc>
        <w:tc>
          <w:tcPr>
            <w:tcW w:w="1418" w:type="dxa"/>
            <w:vAlign w:val="center"/>
          </w:tcPr>
          <w:p w14:paraId="1822E10E" w14:textId="18C31716" w:rsidR="00E72E35" w:rsidRPr="0034745A" w:rsidRDefault="0034745A" w:rsidP="00E72E35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吕亚楠</w:t>
            </w:r>
          </w:p>
        </w:tc>
        <w:tc>
          <w:tcPr>
            <w:tcW w:w="1559" w:type="dxa"/>
            <w:vAlign w:val="center"/>
          </w:tcPr>
          <w:p w14:paraId="0D20A18B" w14:textId="041EDDFB" w:rsidR="00E72E35" w:rsidRPr="00747A6D" w:rsidRDefault="0034745A" w:rsidP="0034745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20180327</w:t>
            </w:r>
          </w:p>
        </w:tc>
      </w:tr>
    </w:tbl>
    <w:p w14:paraId="76701C60" w14:textId="77777777" w:rsidR="00E775B8" w:rsidRDefault="00E775B8" w:rsidP="00443DFB">
      <w:pPr>
        <w:sectPr w:rsidR="00E775B8" w:rsidSect="00443DFB">
          <w:headerReference w:type="default" r:id="rId10"/>
          <w:footerReference w:type="default" r:id="rId11"/>
          <w:pgSz w:w="11906" w:h="16838"/>
          <w:pgMar w:top="1440" w:right="1080" w:bottom="1440" w:left="1080" w:header="851" w:footer="709" w:gutter="0"/>
          <w:cols w:space="425"/>
          <w:docGrid w:type="lines" w:linePitch="312"/>
        </w:sectPr>
      </w:pPr>
    </w:p>
    <w:p w14:paraId="45FD8EDA" w14:textId="77777777" w:rsidR="00E775B8" w:rsidRDefault="00E775B8" w:rsidP="005479A9">
      <w:pPr>
        <w:pStyle w:val="1"/>
        <w:spacing w:before="156"/>
      </w:pPr>
      <w:bookmarkStart w:id="1" w:name="_Toc509951493"/>
      <w:r>
        <w:rPr>
          <w:rFonts w:hint="eastAsia"/>
        </w:rPr>
        <w:lastRenderedPageBreak/>
        <w:t>概述</w:t>
      </w:r>
      <w:bookmarkEnd w:id="1"/>
    </w:p>
    <w:p w14:paraId="2B5E2454" w14:textId="77777777" w:rsidR="008449DE" w:rsidRDefault="00042257" w:rsidP="005479A9">
      <w:pPr>
        <w:pStyle w:val="2"/>
        <w:spacing w:before="156"/>
      </w:pPr>
      <w:bookmarkStart w:id="2" w:name="_Toc509951494"/>
      <w:r>
        <w:rPr>
          <w:rFonts w:hint="eastAsia"/>
        </w:rPr>
        <w:t>业务</w:t>
      </w:r>
      <w:r w:rsidR="00F71112">
        <w:rPr>
          <w:rFonts w:hint="eastAsia"/>
        </w:rPr>
        <w:t>背景</w:t>
      </w:r>
      <w:bookmarkEnd w:id="2"/>
    </w:p>
    <w:p w14:paraId="75950D26" w14:textId="65298549" w:rsidR="00395C84" w:rsidRDefault="00660E4B" w:rsidP="00660E4B">
      <w:pPr>
        <w:ind w:firstLine="420"/>
        <w:rPr>
          <w:rFonts w:ascii="微软雅黑" w:hAnsi="微软雅黑"/>
          <w:color w:val="000000"/>
          <w:sz w:val="20"/>
          <w:szCs w:val="20"/>
          <w:shd w:val="clear" w:color="auto" w:fill="FFFFFF"/>
        </w:rPr>
      </w:pPr>
      <w:r w:rsidRPr="00660E4B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目前</w:t>
      </w:r>
      <w:r w:rsidRPr="00660E4B">
        <w:rPr>
          <w:rFonts w:ascii="微软雅黑" w:hAnsi="微软雅黑"/>
          <w:color w:val="000000"/>
          <w:sz w:val="20"/>
          <w:szCs w:val="20"/>
          <w:shd w:val="clear" w:color="auto" w:fill="FFFFFF"/>
        </w:rPr>
        <w:t>，</w:t>
      </w:r>
      <w:r w:rsidRPr="00660E4B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北汽新能源</w:t>
      </w:r>
      <w:r w:rsidR="000A5216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，</w:t>
      </w:r>
      <w:r w:rsidRPr="00660E4B">
        <w:rPr>
          <w:rFonts w:ascii="微软雅黑" w:hAnsi="微软雅黑"/>
          <w:color w:val="000000"/>
          <w:sz w:val="20"/>
          <w:szCs w:val="20"/>
          <w:shd w:val="clear" w:color="auto" w:fill="FFFFFF"/>
        </w:rPr>
        <w:t>企业</w:t>
      </w:r>
      <w:r w:rsidRPr="00660E4B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缺少</w:t>
      </w:r>
      <w:r w:rsidR="009F629E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企业</w:t>
      </w:r>
      <w:r w:rsidRPr="00660E4B">
        <w:rPr>
          <w:rFonts w:ascii="微软雅黑" w:hAnsi="微软雅黑"/>
          <w:color w:val="000000"/>
          <w:sz w:val="20"/>
          <w:szCs w:val="20"/>
          <w:shd w:val="clear" w:color="auto" w:fill="FFFFFF"/>
        </w:rPr>
        <w:t>员工</w:t>
      </w:r>
      <w:r w:rsidR="009F629E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之间</w:t>
      </w:r>
      <w:r w:rsidRPr="00660E4B">
        <w:rPr>
          <w:rFonts w:ascii="微软雅黑" w:hAnsi="微软雅黑"/>
          <w:color w:val="000000"/>
          <w:sz w:val="20"/>
          <w:szCs w:val="20"/>
          <w:shd w:val="clear" w:color="auto" w:fill="FFFFFF"/>
        </w:rPr>
        <w:t>沟通交流的信息化平台，</w:t>
      </w:r>
      <w:r w:rsidR="009F629E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为</w:t>
      </w:r>
      <w:r w:rsidR="00395C84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实现</w:t>
      </w:r>
      <w:r w:rsidRPr="00660E4B">
        <w:rPr>
          <w:rFonts w:ascii="微软雅黑" w:hAnsi="微软雅黑"/>
          <w:color w:val="000000"/>
          <w:sz w:val="20"/>
          <w:szCs w:val="20"/>
          <w:shd w:val="clear" w:color="auto" w:fill="FFFFFF"/>
        </w:rPr>
        <w:t>员工沟通</w:t>
      </w:r>
      <w:r w:rsidRPr="00660E4B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交流</w:t>
      </w:r>
      <w:r w:rsidR="00264F0E" w:rsidRPr="00660E4B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公开透明</w:t>
      </w:r>
      <w:r w:rsidR="00395C84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，企业</w:t>
      </w:r>
      <w:r w:rsidR="00395C84">
        <w:rPr>
          <w:rFonts w:ascii="微软雅黑" w:hAnsi="微软雅黑"/>
          <w:color w:val="000000"/>
          <w:sz w:val="20"/>
          <w:szCs w:val="20"/>
          <w:shd w:val="clear" w:color="auto" w:fill="FFFFFF"/>
        </w:rPr>
        <w:t>了解员工</w:t>
      </w:r>
      <w:r w:rsidR="00C21193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真实</w:t>
      </w:r>
      <w:r w:rsidR="00C21193">
        <w:rPr>
          <w:rFonts w:ascii="微软雅黑" w:hAnsi="微软雅黑"/>
          <w:color w:val="000000"/>
          <w:sz w:val="20"/>
          <w:szCs w:val="20"/>
          <w:shd w:val="clear" w:color="auto" w:fill="FFFFFF"/>
        </w:rPr>
        <w:t>的</w:t>
      </w:r>
      <w:r w:rsidR="00395C84">
        <w:rPr>
          <w:rFonts w:ascii="微软雅黑" w:hAnsi="微软雅黑"/>
          <w:color w:val="000000"/>
          <w:sz w:val="20"/>
          <w:szCs w:val="20"/>
          <w:shd w:val="clear" w:color="auto" w:fill="FFFFFF"/>
        </w:rPr>
        <w:t>所需、</w:t>
      </w:r>
      <w:r w:rsidR="00C21193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所想</w:t>
      </w:r>
      <w:r w:rsidR="00395C84">
        <w:rPr>
          <w:rFonts w:ascii="微软雅黑" w:hAnsi="微软雅黑"/>
          <w:color w:val="000000"/>
          <w:sz w:val="20"/>
          <w:szCs w:val="20"/>
          <w:shd w:val="clear" w:color="auto" w:fill="FFFFFF"/>
        </w:rPr>
        <w:t>、创意、生活等，</w:t>
      </w:r>
      <w:r w:rsidR="00395C84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增进企业</w:t>
      </w:r>
      <w:r w:rsidR="00395C84">
        <w:rPr>
          <w:rFonts w:ascii="微软雅黑" w:hAnsi="微软雅黑"/>
          <w:color w:val="000000"/>
          <w:sz w:val="20"/>
          <w:szCs w:val="20"/>
          <w:shd w:val="clear" w:color="auto" w:fill="FFFFFF"/>
        </w:rPr>
        <w:t>文化</w:t>
      </w:r>
      <w:r w:rsidR="00395C84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。</w:t>
      </w:r>
    </w:p>
    <w:p w14:paraId="30420D62" w14:textId="4F6D9194" w:rsidR="00373BDD" w:rsidRPr="00660E4B" w:rsidRDefault="00395C84" w:rsidP="00660E4B">
      <w:pPr>
        <w:ind w:firstLine="420"/>
        <w:rPr>
          <w:rFonts w:ascii="微软雅黑" w:hAnsi="微软雅黑"/>
          <w:color w:val="000000"/>
          <w:sz w:val="20"/>
          <w:szCs w:val="20"/>
          <w:shd w:val="clear" w:color="auto" w:fill="FFFFFF"/>
        </w:rPr>
      </w:pPr>
      <w:r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在</w:t>
      </w:r>
      <w:r w:rsidR="00660E4B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蓝小鲸</w:t>
      </w:r>
      <w:r w:rsidR="00660E4B">
        <w:rPr>
          <w:rFonts w:ascii="微软雅黑" w:hAnsi="微软雅黑"/>
          <w:color w:val="000000"/>
          <w:sz w:val="20"/>
          <w:szCs w:val="20"/>
          <w:shd w:val="clear" w:color="auto" w:fill="FFFFFF"/>
        </w:rPr>
        <w:t>中增加</w:t>
      </w:r>
      <w:r w:rsidR="00660E4B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“</w:t>
      </w:r>
      <w:r w:rsidR="000A5216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x</w:t>
      </w:r>
      <w:r w:rsidR="002A3E4D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论坛</w:t>
      </w:r>
      <w:r w:rsidR="00660E4B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”</w:t>
      </w:r>
      <w:r w:rsidR="00660E4B">
        <w:rPr>
          <w:rFonts w:ascii="微软雅黑" w:hAnsi="微软雅黑"/>
          <w:color w:val="000000"/>
          <w:sz w:val="20"/>
          <w:szCs w:val="20"/>
          <w:shd w:val="clear" w:color="auto" w:fill="FFFFFF"/>
        </w:rPr>
        <w:t>，增加</w:t>
      </w:r>
      <w:r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企业</w:t>
      </w:r>
      <w:r>
        <w:rPr>
          <w:rFonts w:ascii="微软雅黑" w:hAnsi="微软雅黑"/>
          <w:color w:val="000000"/>
          <w:sz w:val="20"/>
          <w:szCs w:val="20"/>
          <w:shd w:val="clear" w:color="auto" w:fill="FFFFFF"/>
        </w:rPr>
        <w:t>和</w:t>
      </w:r>
      <w:r w:rsidR="00660E4B">
        <w:rPr>
          <w:rFonts w:ascii="微软雅黑" w:hAnsi="微软雅黑"/>
          <w:color w:val="000000"/>
          <w:sz w:val="20"/>
          <w:szCs w:val="20"/>
          <w:shd w:val="clear" w:color="auto" w:fill="FFFFFF"/>
        </w:rPr>
        <w:t>员工</w:t>
      </w:r>
      <w:r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以及员工之间</w:t>
      </w:r>
      <w:r w:rsidR="00660E4B">
        <w:rPr>
          <w:rFonts w:ascii="微软雅黑" w:hAnsi="微软雅黑" w:hint="eastAsia"/>
          <w:color w:val="000000"/>
          <w:sz w:val="20"/>
          <w:szCs w:val="20"/>
          <w:shd w:val="clear" w:color="auto" w:fill="FFFFFF"/>
        </w:rPr>
        <w:t>的</w:t>
      </w:r>
      <w:r w:rsidR="00660E4B">
        <w:rPr>
          <w:rFonts w:ascii="微软雅黑" w:hAnsi="微软雅黑"/>
          <w:color w:val="000000"/>
          <w:sz w:val="20"/>
          <w:szCs w:val="20"/>
          <w:shd w:val="clear" w:color="auto" w:fill="FFFFFF"/>
        </w:rPr>
        <w:t>沟通交流。</w:t>
      </w:r>
    </w:p>
    <w:p w14:paraId="0184A3EC" w14:textId="77777777" w:rsidR="008449DE" w:rsidRDefault="00F35311" w:rsidP="005479A9">
      <w:pPr>
        <w:pStyle w:val="2"/>
        <w:spacing w:before="156"/>
      </w:pPr>
      <w:bookmarkStart w:id="3" w:name="_Toc509951495"/>
      <w:r>
        <w:rPr>
          <w:rFonts w:hint="eastAsia"/>
        </w:rPr>
        <w:t>问题描述</w:t>
      </w:r>
      <w:bookmarkEnd w:id="3"/>
    </w:p>
    <w:p w14:paraId="75AB0D15" w14:textId="54A45459" w:rsidR="00657CDD" w:rsidRDefault="006E788A" w:rsidP="00657CDD">
      <w:r>
        <w:t>A</w:t>
      </w:r>
      <w:r>
        <w:rPr>
          <w:rFonts w:hint="eastAsia"/>
        </w:rPr>
        <w:t>pp</w:t>
      </w:r>
      <w:r>
        <w:rPr>
          <w:rFonts w:hint="eastAsia"/>
        </w:rPr>
        <w:t>端</w:t>
      </w:r>
      <w:r w:rsidR="001A517C">
        <w:rPr>
          <w:rFonts w:hint="eastAsia"/>
        </w:rPr>
        <w:t>：</w:t>
      </w:r>
      <w:r>
        <w:rPr>
          <w:rFonts w:hint="eastAsia"/>
        </w:rPr>
        <w:t>蓝小鲸</w:t>
      </w:r>
      <w:r>
        <w:rPr>
          <w:rFonts w:hint="eastAsia"/>
        </w:rPr>
        <w:t>APP</w:t>
      </w:r>
      <w:r>
        <w:rPr>
          <w:rFonts w:hint="eastAsia"/>
        </w:rPr>
        <w:t>增加</w:t>
      </w:r>
      <w:r>
        <w:t>入口，</w:t>
      </w:r>
      <w:r>
        <w:rPr>
          <w:rFonts w:hint="eastAsia"/>
        </w:rPr>
        <w:t>员工可以</w:t>
      </w:r>
      <w:r>
        <w:t>浏览</w:t>
      </w:r>
      <w:r>
        <w:rPr>
          <w:rFonts w:hint="eastAsia"/>
        </w:rPr>
        <w:t>、发帖</w:t>
      </w:r>
      <w:r>
        <w:t>；</w:t>
      </w:r>
      <w:r>
        <w:t xml:space="preserve"> </w:t>
      </w:r>
      <w:r w:rsidR="009D4CE9">
        <w:rPr>
          <w:rFonts w:hint="eastAsia"/>
        </w:rPr>
        <w:t>查看榜单</w:t>
      </w:r>
      <w:r w:rsidR="009D4CE9">
        <w:t>、</w:t>
      </w:r>
      <w:r w:rsidR="008E46A7">
        <w:rPr>
          <w:rFonts w:hint="eastAsia"/>
        </w:rPr>
        <w:t>达人</w:t>
      </w:r>
      <w:r w:rsidR="009D4CE9">
        <w:t>；</w:t>
      </w:r>
    </w:p>
    <w:p w14:paraId="508F5446" w14:textId="1A3D8D02" w:rsidR="001A517C" w:rsidRPr="00657CDD" w:rsidRDefault="009D4CE9" w:rsidP="00657CDD">
      <w:r>
        <w:rPr>
          <w:rFonts w:hint="eastAsia"/>
        </w:rPr>
        <w:t>管理后台</w:t>
      </w:r>
      <w:r w:rsidR="001A517C">
        <w:t>：</w:t>
      </w:r>
      <w:r>
        <w:rPr>
          <w:rFonts w:hint="eastAsia"/>
        </w:rPr>
        <w:t>企业管理员</w:t>
      </w:r>
      <w:r w:rsidR="00FE0625">
        <w:rPr>
          <w:rFonts w:hint="eastAsia"/>
        </w:rPr>
        <w:t>可</w:t>
      </w:r>
      <w:r w:rsidR="00FE0625">
        <w:t>分配子管理员（</w:t>
      </w:r>
      <w:r w:rsidR="00FE0625">
        <w:rPr>
          <w:rFonts w:hint="eastAsia"/>
        </w:rPr>
        <w:t>版主</w:t>
      </w:r>
      <w:r w:rsidR="00FE0625">
        <w:t>）</w:t>
      </w:r>
      <w:r>
        <w:t>对</w:t>
      </w:r>
      <w:r w:rsidR="000A5216">
        <w:t>x</w:t>
      </w:r>
      <w:r w:rsidR="002A3E4D">
        <w:t>论坛</w:t>
      </w:r>
      <w:r>
        <w:t>的</w:t>
      </w:r>
      <w:r>
        <w:rPr>
          <w:rFonts w:hint="eastAsia"/>
        </w:rPr>
        <w:t>管控，帖子</w:t>
      </w:r>
      <w:r w:rsidR="00FE0625">
        <w:rPr>
          <w:rFonts w:hint="eastAsia"/>
        </w:rPr>
        <w:t>审核</w:t>
      </w:r>
      <w:r>
        <w:t>监管、</w:t>
      </w:r>
      <w:r>
        <w:rPr>
          <w:rFonts w:hint="eastAsia"/>
        </w:rPr>
        <w:t>限制</w:t>
      </w:r>
      <w:r>
        <w:t>设定</w:t>
      </w:r>
      <w:r w:rsidR="008E46A7">
        <w:rPr>
          <w:rFonts w:hint="eastAsia"/>
        </w:rPr>
        <w:t>等</w:t>
      </w:r>
      <w:r w:rsidR="001A517C">
        <w:t>。</w:t>
      </w:r>
    </w:p>
    <w:p w14:paraId="589151CD" w14:textId="77777777" w:rsidR="009842CB" w:rsidRDefault="009842CB" w:rsidP="005479A9">
      <w:pPr>
        <w:pStyle w:val="1"/>
        <w:spacing w:before="156"/>
      </w:pPr>
      <w:bookmarkStart w:id="4" w:name="_Toc509951496"/>
      <w:r>
        <w:rPr>
          <w:rFonts w:hint="eastAsia"/>
        </w:rPr>
        <w:lastRenderedPageBreak/>
        <w:t>需求描述</w:t>
      </w:r>
      <w:bookmarkEnd w:id="4"/>
    </w:p>
    <w:p w14:paraId="6CCBBF27" w14:textId="37317EDB" w:rsidR="00C73978" w:rsidRDefault="00C73978" w:rsidP="002C5725">
      <w:pPr>
        <w:pStyle w:val="2"/>
        <w:spacing w:before="156"/>
      </w:pPr>
      <w:bookmarkStart w:id="5" w:name="_Toc509951497"/>
      <w:r>
        <w:rPr>
          <w:rFonts w:hint="eastAsia"/>
        </w:rPr>
        <w:t>功能</w:t>
      </w:r>
      <w:r>
        <w:t>框架图</w:t>
      </w:r>
      <w:bookmarkEnd w:id="5"/>
    </w:p>
    <w:p w14:paraId="00DC6F9B" w14:textId="2A68BB79" w:rsidR="00C73978" w:rsidRPr="00C73978" w:rsidRDefault="00911B78" w:rsidP="00C73978">
      <w:r w:rsidRPr="00911B78">
        <w:rPr>
          <w:noProof/>
        </w:rPr>
        <w:drawing>
          <wp:inline distT="0" distB="0" distL="0" distR="0" wp14:anchorId="49FF4246" wp14:editId="35176DAC">
            <wp:extent cx="3335683" cy="7641590"/>
            <wp:effectExtent l="0" t="0" r="0" b="0"/>
            <wp:docPr id="6" name="图片 6" descr="C:\Users\lvyanan\Desktop\x论坛功能框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vyanan\Desktop\x论坛功能框架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648" cy="765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E14A0" w14:textId="015B7658" w:rsidR="00CB5957" w:rsidRDefault="00C13759" w:rsidP="00CB5957">
      <w:pPr>
        <w:pStyle w:val="2"/>
        <w:spacing w:before="156"/>
      </w:pPr>
      <w:bookmarkStart w:id="6" w:name="_Toc509951498"/>
      <w:r>
        <w:lastRenderedPageBreak/>
        <w:t>A</w:t>
      </w:r>
      <w:r>
        <w:rPr>
          <w:rFonts w:hint="eastAsia"/>
        </w:rPr>
        <w:t>pp</w:t>
      </w:r>
      <w:r>
        <w:rPr>
          <w:rFonts w:hint="eastAsia"/>
        </w:rPr>
        <w:t>端</w:t>
      </w:r>
      <w:bookmarkEnd w:id="6"/>
    </w:p>
    <w:p w14:paraId="291CCC89" w14:textId="59975C4B" w:rsidR="000E0360" w:rsidRDefault="00483911" w:rsidP="000E0360">
      <w:r>
        <w:rPr>
          <w:rFonts w:hint="eastAsia"/>
        </w:rPr>
        <w:t>在</w:t>
      </w:r>
      <w:r w:rsidR="00C43B79">
        <w:rPr>
          <w:rFonts w:hint="eastAsia"/>
        </w:rPr>
        <w:t xml:space="preserve"> </w:t>
      </w:r>
      <w:r>
        <w:rPr>
          <w:rFonts w:hint="eastAsia"/>
        </w:rPr>
        <w:t>蓝小鲸</w:t>
      </w:r>
      <w:r w:rsidR="00C43B79">
        <w:rPr>
          <w:rFonts w:hint="eastAsia"/>
        </w:rPr>
        <w:t xml:space="preserve"> </w:t>
      </w:r>
      <w:r w:rsidR="00AF1C1D">
        <w:rPr>
          <w:rFonts w:hint="eastAsia"/>
        </w:rPr>
        <w:t>首页</w:t>
      </w:r>
      <w:r>
        <w:rPr>
          <w:rFonts w:hint="eastAsia"/>
        </w:rPr>
        <w:t>功能</w:t>
      </w:r>
      <w:r>
        <w:t>区域</w:t>
      </w:r>
      <w:r>
        <w:rPr>
          <w:rFonts w:hint="eastAsia"/>
        </w:rPr>
        <w:t>增加</w:t>
      </w:r>
      <w:r w:rsidR="00A64E91">
        <w:t>x</w:t>
      </w:r>
      <w:r w:rsidR="002A3E4D">
        <w:t>论坛</w:t>
      </w:r>
      <w:r>
        <w:t>入口，</w:t>
      </w:r>
      <w:r>
        <w:rPr>
          <w:rFonts w:hint="eastAsia"/>
        </w:rPr>
        <w:t>打开进入</w:t>
      </w:r>
      <w:r w:rsidR="002A3E4D">
        <w:t>x</w:t>
      </w:r>
      <w:r w:rsidR="002A3E4D">
        <w:t>论坛</w:t>
      </w:r>
      <w:r>
        <w:t>频道页</w:t>
      </w:r>
      <w:r w:rsidR="00B12BEB">
        <w:rPr>
          <w:rFonts w:hint="eastAsia"/>
        </w:rPr>
        <w:t>；实现</w:t>
      </w:r>
      <w:r w:rsidR="00C43B79">
        <w:rPr>
          <w:rFonts w:hint="eastAsia"/>
        </w:rPr>
        <w:t>员工</w:t>
      </w:r>
      <w:r w:rsidR="00C43B79">
        <w:t>打开可浏览</w:t>
      </w:r>
      <w:r w:rsidR="00C43B79">
        <w:rPr>
          <w:rFonts w:hint="eastAsia"/>
        </w:rPr>
        <w:t>、</w:t>
      </w:r>
      <w:r w:rsidR="00C43B79">
        <w:t>发布、</w:t>
      </w:r>
      <w:r w:rsidR="00A64E91">
        <w:rPr>
          <w:rFonts w:hint="eastAsia"/>
        </w:rPr>
        <w:t>评论</w:t>
      </w:r>
      <w:r w:rsidR="00C43B79">
        <w:t>、点赞帖子。</w:t>
      </w:r>
    </w:p>
    <w:p w14:paraId="57D3E773" w14:textId="0FFEFB8A" w:rsidR="00EF4ECB" w:rsidRDefault="0082461A" w:rsidP="000E0360">
      <w:r>
        <w:rPr>
          <w:noProof/>
        </w:rPr>
        <w:drawing>
          <wp:inline distT="0" distB="0" distL="0" distR="0" wp14:anchorId="4404867E" wp14:editId="00F14EFD">
            <wp:extent cx="2872340" cy="54000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234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5D98" w14:textId="77777777" w:rsidR="00274E79" w:rsidRDefault="00274E79" w:rsidP="000E0360"/>
    <w:p w14:paraId="07D3EA5C" w14:textId="03AA03BF" w:rsidR="00F81980" w:rsidRDefault="00F81980" w:rsidP="00F81980">
      <w:pPr>
        <w:pStyle w:val="3"/>
        <w:spacing w:before="156"/>
      </w:pPr>
      <w:bookmarkStart w:id="7" w:name="_Toc509951499"/>
      <w:r>
        <w:rPr>
          <w:rFonts w:hint="eastAsia"/>
        </w:rPr>
        <w:t>需求列表</w:t>
      </w:r>
      <w:bookmarkEnd w:id="7"/>
    </w:p>
    <w:p w14:paraId="6DFFC275" w14:textId="59E1E37B" w:rsidR="00F81980" w:rsidRDefault="00A83BA4" w:rsidP="001D2D78">
      <w:pPr>
        <w:rPr>
          <w:color w:val="000000"/>
          <w:szCs w:val="21"/>
        </w:rPr>
      </w:pPr>
      <w:r>
        <w:rPr>
          <w:rFonts w:hint="eastAsia"/>
        </w:rPr>
        <w:t>【</w:t>
      </w:r>
      <w:r w:rsidR="00507004">
        <w:rPr>
          <w:rFonts w:hint="eastAsia"/>
        </w:rPr>
        <w:t>A</w:t>
      </w:r>
      <w:r w:rsidR="0056486E">
        <w:rPr>
          <w:rFonts w:hint="eastAsia"/>
        </w:rPr>
        <w:t>最新</w:t>
      </w:r>
      <w:r w:rsidR="0056486E">
        <w:t>问题</w:t>
      </w:r>
      <w:r w:rsidR="0056486E">
        <w:rPr>
          <w:rFonts w:hint="eastAsia"/>
        </w:rPr>
        <w:t>】</w:t>
      </w:r>
      <w:r w:rsidR="008E51A1" w:rsidRPr="00111E1A">
        <w:rPr>
          <w:rFonts w:hint="eastAsia"/>
          <w:color w:val="000000"/>
          <w:szCs w:val="21"/>
        </w:rPr>
        <w:t>按照</w:t>
      </w:r>
      <w:r w:rsidR="008E51A1" w:rsidRPr="00111E1A">
        <w:rPr>
          <w:color w:val="000000"/>
          <w:szCs w:val="21"/>
        </w:rPr>
        <w:t>时间倒叙排列显示</w:t>
      </w:r>
      <w:r w:rsidR="008E51A1" w:rsidRPr="00111E1A">
        <w:rPr>
          <w:rFonts w:hint="eastAsia"/>
          <w:color w:val="000000"/>
          <w:szCs w:val="21"/>
        </w:rPr>
        <w:t>；</w:t>
      </w:r>
      <w:r w:rsidR="003C7AFF">
        <w:rPr>
          <w:rFonts w:hint="eastAsia"/>
          <w:color w:val="000000"/>
          <w:szCs w:val="21"/>
        </w:rPr>
        <w:t>第一期</w:t>
      </w:r>
      <w:r w:rsidR="003C7AFF">
        <w:rPr>
          <w:color w:val="000000"/>
          <w:szCs w:val="21"/>
        </w:rPr>
        <w:t>上线版块</w:t>
      </w:r>
      <w:r w:rsidR="008E51A1" w:rsidRPr="00111E1A">
        <w:rPr>
          <w:color w:val="000000"/>
          <w:szCs w:val="21"/>
        </w:rPr>
        <w:t>分别为：生活类、产品</w:t>
      </w:r>
      <w:r w:rsidR="00A64E91">
        <w:rPr>
          <w:rFonts w:hint="eastAsia"/>
          <w:color w:val="000000"/>
          <w:szCs w:val="21"/>
        </w:rPr>
        <w:t>设计</w:t>
      </w:r>
      <w:r w:rsidR="008E51A1" w:rsidRPr="00111E1A">
        <w:rPr>
          <w:color w:val="000000"/>
          <w:szCs w:val="21"/>
        </w:rPr>
        <w:t>类、管理类</w:t>
      </w:r>
      <w:r w:rsidR="00D20FE3">
        <w:rPr>
          <w:rFonts w:hint="eastAsia"/>
          <w:color w:val="000000"/>
          <w:szCs w:val="21"/>
        </w:rPr>
        <w:t>、</w:t>
      </w:r>
      <w:r w:rsidR="007B00BF">
        <w:rPr>
          <w:rFonts w:hint="eastAsia"/>
          <w:color w:val="000000"/>
          <w:szCs w:val="21"/>
        </w:rPr>
        <w:t>质量</w:t>
      </w:r>
      <w:r w:rsidR="007B00BF">
        <w:rPr>
          <w:color w:val="000000"/>
          <w:szCs w:val="21"/>
        </w:rPr>
        <w:t>类、成本类</w:t>
      </w:r>
      <w:r w:rsidR="008E51A1" w:rsidRPr="00111E1A">
        <w:rPr>
          <w:color w:val="000000"/>
          <w:szCs w:val="21"/>
        </w:rPr>
        <w:t>；</w:t>
      </w:r>
    </w:p>
    <w:p w14:paraId="0E835031" w14:textId="45395D10" w:rsidR="00D45B9E" w:rsidRDefault="00C77D06" w:rsidP="001D2D78">
      <w:r>
        <w:rPr>
          <w:noProof/>
        </w:rPr>
        <w:lastRenderedPageBreak/>
        <w:drawing>
          <wp:inline distT="0" distB="0" distL="0" distR="0" wp14:anchorId="44B40222" wp14:editId="76815F02">
            <wp:extent cx="3034978" cy="540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4978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6A84" w14:textId="69FAF392" w:rsidR="00A83BA4" w:rsidRDefault="00A83BA4" w:rsidP="00A83BA4">
      <w:pPr>
        <w:rPr>
          <w:color w:val="000000"/>
          <w:szCs w:val="21"/>
        </w:rPr>
      </w:pPr>
      <w:r>
        <w:rPr>
          <w:rFonts w:hint="eastAsia"/>
        </w:rPr>
        <w:t>【</w:t>
      </w:r>
      <w:r>
        <w:t>B</w:t>
      </w:r>
      <w:r>
        <w:rPr>
          <w:rFonts w:hint="eastAsia"/>
        </w:rPr>
        <w:t>榜单】</w:t>
      </w:r>
      <w:r w:rsidRPr="00111E1A">
        <w:rPr>
          <w:rFonts w:hint="eastAsia"/>
          <w:color w:val="000000"/>
          <w:szCs w:val="21"/>
        </w:rPr>
        <w:t>显示</w:t>
      </w:r>
      <w:r w:rsidR="00CB09B3">
        <w:rPr>
          <w:color w:val="000000"/>
          <w:szCs w:val="21"/>
        </w:rPr>
        <w:t>x</w:t>
      </w:r>
      <w:r w:rsidR="002A3E4D">
        <w:rPr>
          <w:color w:val="000000"/>
          <w:szCs w:val="21"/>
        </w:rPr>
        <w:t>论坛</w:t>
      </w:r>
      <w:r w:rsidRPr="00111E1A">
        <w:rPr>
          <w:color w:val="000000"/>
          <w:szCs w:val="21"/>
        </w:rPr>
        <w:t>中</w:t>
      </w:r>
      <w:r w:rsidR="002A3E4D">
        <w:rPr>
          <w:rFonts w:hint="eastAsia"/>
          <w:color w:val="000000"/>
          <w:szCs w:val="21"/>
        </w:rPr>
        <w:t>论坛</w:t>
      </w:r>
      <w:r w:rsidRPr="00111E1A">
        <w:rPr>
          <w:color w:val="000000"/>
          <w:szCs w:val="21"/>
        </w:rPr>
        <w:t>达人、</w:t>
      </w:r>
      <w:r w:rsidRPr="00111E1A">
        <w:rPr>
          <w:rFonts w:hint="eastAsia"/>
          <w:color w:val="000000"/>
          <w:szCs w:val="21"/>
        </w:rPr>
        <w:t>热榜</w:t>
      </w:r>
      <w:r w:rsidRPr="00111E1A">
        <w:rPr>
          <w:color w:val="000000"/>
          <w:szCs w:val="21"/>
        </w:rPr>
        <w:t>、</w:t>
      </w:r>
      <w:r w:rsidRPr="00111E1A">
        <w:rPr>
          <w:rFonts w:hint="eastAsia"/>
          <w:color w:val="000000"/>
          <w:szCs w:val="21"/>
        </w:rPr>
        <w:t>精彩</w:t>
      </w:r>
      <w:r w:rsidR="00CB09B3">
        <w:rPr>
          <w:rFonts w:hint="eastAsia"/>
          <w:color w:val="000000"/>
          <w:szCs w:val="21"/>
        </w:rPr>
        <w:t>评论</w:t>
      </w:r>
      <w:r w:rsidRPr="00111E1A">
        <w:rPr>
          <w:rFonts w:hint="eastAsia"/>
          <w:color w:val="000000"/>
          <w:szCs w:val="21"/>
        </w:rPr>
        <w:t>；</w:t>
      </w:r>
    </w:p>
    <w:p w14:paraId="72ADC640" w14:textId="72FDAE09" w:rsidR="00986C47" w:rsidRDefault="003D4B8E" w:rsidP="001D2D78">
      <w:r>
        <w:rPr>
          <w:noProof/>
        </w:rPr>
        <w:lastRenderedPageBreak/>
        <w:drawing>
          <wp:inline distT="0" distB="0" distL="0" distR="0" wp14:anchorId="090A8A61" wp14:editId="05E5FA57">
            <wp:extent cx="3031437" cy="540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143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ADD0" w14:textId="41859F6C" w:rsidR="00986C47" w:rsidRDefault="00986C47" w:rsidP="001D2D78">
      <w:pPr>
        <w:rPr>
          <w:color w:val="000000"/>
          <w:szCs w:val="21"/>
        </w:rPr>
      </w:pPr>
      <w:r>
        <w:rPr>
          <w:rFonts w:hint="eastAsia"/>
        </w:rPr>
        <w:t>【</w:t>
      </w:r>
      <w:r>
        <w:rPr>
          <w:rFonts w:hint="eastAsia"/>
        </w:rPr>
        <w:t>C</w:t>
      </w:r>
      <w:r>
        <w:rPr>
          <w:rFonts w:hint="eastAsia"/>
        </w:rPr>
        <w:t>我要</w:t>
      </w:r>
      <w:r w:rsidR="004C43CD">
        <w:rPr>
          <w:rFonts w:hint="eastAsia"/>
        </w:rPr>
        <w:t>发帖</w:t>
      </w:r>
      <w:r>
        <w:rPr>
          <w:rFonts w:hint="eastAsia"/>
        </w:rPr>
        <w:t>】</w:t>
      </w:r>
      <w:r>
        <w:rPr>
          <w:rFonts w:hint="eastAsia"/>
          <w:color w:val="000000"/>
          <w:szCs w:val="21"/>
        </w:rPr>
        <w:t>在</w:t>
      </w:r>
      <w:r w:rsidR="002A3E4D">
        <w:rPr>
          <w:color w:val="000000"/>
          <w:szCs w:val="21"/>
        </w:rPr>
        <w:t>x</w:t>
      </w:r>
      <w:r w:rsidR="002A3E4D">
        <w:rPr>
          <w:color w:val="000000"/>
          <w:szCs w:val="21"/>
        </w:rPr>
        <w:t>论坛</w:t>
      </w:r>
      <w:r w:rsidR="009B7532">
        <w:rPr>
          <w:color w:val="000000"/>
          <w:szCs w:val="21"/>
        </w:rPr>
        <w:t>中发布帖子，包括：问题描述，图片</w:t>
      </w:r>
      <w:r>
        <w:rPr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>版块</w:t>
      </w:r>
      <w:r>
        <w:rPr>
          <w:color w:val="000000"/>
          <w:szCs w:val="21"/>
        </w:rPr>
        <w:t>，以及匿名状态</w:t>
      </w:r>
    </w:p>
    <w:p w14:paraId="4927601E" w14:textId="184B61FB" w:rsidR="00986C47" w:rsidRDefault="003D4B8E" w:rsidP="001D2D78">
      <w:r>
        <w:rPr>
          <w:noProof/>
        </w:rPr>
        <w:lastRenderedPageBreak/>
        <w:drawing>
          <wp:inline distT="0" distB="0" distL="0" distR="0" wp14:anchorId="1EFA9382" wp14:editId="1914150F">
            <wp:extent cx="3020475" cy="540000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047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247D" w14:textId="77777777" w:rsidR="00DE05EA" w:rsidRDefault="00DE05EA" w:rsidP="001D2D78"/>
    <w:p w14:paraId="4F75E2BA" w14:textId="06B38F40" w:rsidR="00052382" w:rsidRDefault="00F7009E" w:rsidP="00F7009E">
      <w:pPr>
        <w:rPr>
          <w:color w:val="000000"/>
          <w:szCs w:val="21"/>
        </w:rPr>
      </w:pPr>
      <w:r>
        <w:rPr>
          <w:rFonts w:hint="eastAsia"/>
        </w:rPr>
        <w:t>【</w:t>
      </w:r>
      <w:r w:rsidR="006B7A2F">
        <w:t>D</w:t>
      </w:r>
      <w:r w:rsidR="00102D14">
        <w:rPr>
          <w:rFonts w:hint="eastAsia"/>
        </w:rPr>
        <w:t>帖子</w:t>
      </w:r>
      <w:r w:rsidR="00052382">
        <w:rPr>
          <w:rFonts w:hint="eastAsia"/>
        </w:rPr>
        <w:t>详情</w:t>
      </w:r>
      <w:r>
        <w:rPr>
          <w:rFonts w:hint="eastAsia"/>
        </w:rPr>
        <w:t>】</w:t>
      </w:r>
      <w:r w:rsidR="00052382">
        <w:rPr>
          <w:rFonts w:hint="eastAsia"/>
          <w:color w:val="000000"/>
          <w:szCs w:val="21"/>
        </w:rPr>
        <w:t>显示</w:t>
      </w:r>
      <w:r w:rsidR="00102D14">
        <w:rPr>
          <w:rFonts w:hint="eastAsia"/>
          <w:color w:val="000000"/>
          <w:szCs w:val="21"/>
        </w:rPr>
        <w:t>帖子</w:t>
      </w:r>
      <w:r w:rsidR="00052382">
        <w:rPr>
          <w:color w:val="000000"/>
          <w:szCs w:val="21"/>
        </w:rPr>
        <w:t>的详情页面，</w:t>
      </w:r>
      <w:r w:rsidR="00052382">
        <w:rPr>
          <w:rFonts w:hint="eastAsia"/>
          <w:color w:val="000000"/>
          <w:szCs w:val="21"/>
        </w:rPr>
        <w:t xml:space="preserve"> </w:t>
      </w:r>
      <w:r w:rsidR="00052382">
        <w:rPr>
          <w:rFonts w:hint="eastAsia"/>
          <w:color w:val="000000"/>
          <w:szCs w:val="21"/>
        </w:rPr>
        <w:t>包括发布帖子</w:t>
      </w:r>
      <w:r w:rsidR="00052382">
        <w:rPr>
          <w:color w:val="000000"/>
          <w:szCs w:val="21"/>
        </w:rPr>
        <w:t>的内容，</w:t>
      </w:r>
      <w:r w:rsidR="00052382">
        <w:rPr>
          <w:rFonts w:hint="eastAsia"/>
          <w:color w:val="000000"/>
          <w:szCs w:val="21"/>
        </w:rPr>
        <w:t>员工</w:t>
      </w:r>
      <w:r w:rsidR="00052382">
        <w:rPr>
          <w:color w:val="000000"/>
          <w:szCs w:val="21"/>
        </w:rPr>
        <w:t>的</w:t>
      </w:r>
      <w:r w:rsidR="006C3E63">
        <w:rPr>
          <w:rFonts w:hint="eastAsia"/>
          <w:color w:val="000000"/>
          <w:szCs w:val="21"/>
        </w:rPr>
        <w:t>邀请</w:t>
      </w:r>
      <w:r w:rsidR="006C3E63">
        <w:rPr>
          <w:color w:val="000000"/>
          <w:szCs w:val="21"/>
        </w:rPr>
        <w:t>评论、自己</w:t>
      </w:r>
      <w:r w:rsidR="008773CE">
        <w:rPr>
          <w:rFonts w:hint="eastAsia"/>
          <w:color w:val="000000"/>
          <w:szCs w:val="21"/>
        </w:rPr>
        <w:t>评论</w:t>
      </w:r>
      <w:r w:rsidR="00052382">
        <w:rPr>
          <w:color w:val="000000"/>
          <w:szCs w:val="21"/>
        </w:rPr>
        <w:t>、点赞</w:t>
      </w:r>
      <w:r w:rsidR="00052382">
        <w:rPr>
          <w:rFonts w:hint="eastAsia"/>
          <w:color w:val="000000"/>
          <w:szCs w:val="21"/>
        </w:rPr>
        <w:t>；</w:t>
      </w:r>
      <w:r w:rsidR="009E6A8C">
        <w:rPr>
          <w:rFonts w:hint="eastAsia"/>
          <w:color w:val="000000"/>
          <w:szCs w:val="21"/>
        </w:rPr>
        <w:t>在</w:t>
      </w:r>
      <w:r w:rsidR="009E6A8C">
        <w:rPr>
          <w:color w:val="000000"/>
          <w:szCs w:val="21"/>
        </w:rPr>
        <w:t>评论中标记邀请人评论标识</w:t>
      </w:r>
      <w:r w:rsidR="005B2426">
        <w:rPr>
          <w:rFonts w:hint="eastAsia"/>
          <w:color w:val="000000"/>
          <w:szCs w:val="21"/>
        </w:rPr>
        <w:t>；</w:t>
      </w:r>
      <w:r w:rsidR="005777B4">
        <w:rPr>
          <w:rFonts w:hint="eastAsia"/>
          <w:color w:val="000000"/>
          <w:szCs w:val="21"/>
        </w:rPr>
        <w:t>对帖子</w:t>
      </w:r>
      <w:r w:rsidR="005777B4">
        <w:rPr>
          <w:color w:val="000000"/>
          <w:szCs w:val="21"/>
        </w:rPr>
        <w:t>评论</w:t>
      </w:r>
      <w:r w:rsidR="005777B4">
        <w:rPr>
          <w:rFonts w:hint="eastAsia"/>
          <w:color w:val="000000"/>
          <w:szCs w:val="21"/>
        </w:rPr>
        <w:t>或</w:t>
      </w:r>
      <w:r w:rsidR="005777B4">
        <w:rPr>
          <w:color w:val="000000"/>
          <w:szCs w:val="21"/>
        </w:rPr>
        <w:t>点赞，</w:t>
      </w:r>
      <w:r w:rsidR="005777B4">
        <w:rPr>
          <w:rFonts w:hint="eastAsia"/>
          <w:color w:val="000000"/>
          <w:szCs w:val="21"/>
        </w:rPr>
        <w:t>字段</w:t>
      </w:r>
      <w:r w:rsidR="005777B4">
        <w:rPr>
          <w:color w:val="000000"/>
          <w:szCs w:val="21"/>
        </w:rPr>
        <w:t>默认关注</w:t>
      </w:r>
      <w:r w:rsidR="005777B4">
        <w:rPr>
          <w:rFonts w:hint="eastAsia"/>
          <w:color w:val="000000"/>
          <w:szCs w:val="21"/>
        </w:rPr>
        <w:t>帖子</w:t>
      </w:r>
      <w:r w:rsidR="005777B4">
        <w:rPr>
          <w:color w:val="000000"/>
          <w:szCs w:val="21"/>
        </w:rPr>
        <w:t>，</w:t>
      </w:r>
      <w:r w:rsidR="005777B4">
        <w:rPr>
          <w:rFonts w:hint="eastAsia"/>
          <w:color w:val="000000"/>
          <w:szCs w:val="21"/>
        </w:rPr>
        <w:t>可以</w:t>
      </w:r>
      <w:r w:rsidR="005777B4">
        <w:rPr>
          <w:color w:val="000000"/>
          <w:szCs w:val="21"/>
        </w:rPr>
        <w:t>关注和取消帖子</w:t>
      </w:r>
      <w:r w:rsidR="005B2426">
        <w:rPr>
          <w:color w:val="000000"/>
          <w:szCs w:val="21"/>
        </w:rPr>
        <w:t>；</w:t>
      </w:r>
    </w:p>
    <w:p w14:paraId="163701E2" w14:textId="10FB85DB" w:rsidR="00F7009E" w:rsidRDefault="00052382" w:rsidP="00F7009E">
      <w:pPr>
        <w:rPr>
          <w:color w:val="000000"/>
          <w:szCs w:val="21"/>
        </w:rPr>
      </w:pPr>
      <w:r>
        <w:rPr>
          <w:color w:val="000000"/>
          <w:szCs w:val="21"/>
        </w:rPr>
        <w:lastRenderedPageBreak/>
        <w:t xml:space="preserve"> </w:t>
      </w:r>
      <w:r w:rsidR="006D05E5">
        <w:rPr>
          <w:noProof/>
        </w:rPr>
        <w:drawing>
          <wp:inline distT="0" distB="0" distL="0" distR="0" wp14:anchorId="1C4ADD88" wp14:editId="7F215C01">
            <wp:extent cx="3581400" cy="63722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266A" w14:textId="0CAAAFAA" w:rsidR="00B318E3" w:rsidRDefault="00E04E14" w:rsidP="00E04E14">
      <w:pPr>
        <w:rPr>
          <w:color w:val="000000"/>
          <w:szCs w:val="21"/>
        </w:rPr>
      </w:pPr>
      <w:r>
        <w:rPr>
          <w:rFonts w:hint="eastAsia"/>
        </w:rPr>
        <w:t>【</w:t>
      </w:r>
      <w:r w:rsidR="00386FCF">
        <w:t>E</w:t>
      </w:r>
      <w:r w:rsidR="00386FCF">
        <w:rPr>
          <w:rFonts w:hint="eastAsia"/>
        </w:rPr>
        <w:t>搜索</w:t>
      </w:r>
      <w:r w:rsidR="00386FCF">
        <w:t>功能</w:t>
      </w:r>
      <w:r>
        <w:rPr>
          <w:rFonts w:hint="eastAsia"/>
        </w:rPr>
        <w:t>】</w:t>
      </w:r>
      <w:r w:rsidR="00386FCF">
        <w:rPr>
          <w:rFonts w:hint="eastAsia"/>
        </w:rPr>
        <w:t>在</w:t>
      </w:r>
      <w:r w:rsidR="00386FCF">
        <w:t>帖子首页显示搜索入口，可以搜索</w:t>
      </w:r>
      <w:r w:rsidR="00386FCF">
        <w:rPr>
          <w:color w:val="000000"/>
          <w:szCs w:val="21"/>
        </w:rPr>
        <w:t>帖子名称</w:t>
      </w:r>
      <w:r w:rsidR="00386FCF">
        <w:rPr>
          <w:rFonts w:hint="eastAsia"/>
          <w:color w:val="000000"/>
          <w:szCs w:val="21"/>
        </w:rPr>
        <w:t>、</w:t>
      </w:r>
      <w:r w:rsidR="00386FCF">
        <w:rPr>
          <w:color w:val="000000"/>
          <w:szCs w:val="21"/>
        </w:rPr>
        <w:t>全文检索</w:t>
      </w:r>
      <w:r w:rsidR="00B318E3">
        <w:rPr>
          <w:rFonts w:hint="eastAsia"/>
          <w:color w:val="000000"/>
          <w:szCs w:val="21"/>
        </w:rPr>
        <w:t>；</w:t>
      </w:r>
    </w:p>
    <w:p w14:paraId="6D0D6096" w14:textId="37E0AF07" w:rsidR="00CD6B94" w:rsidRDefault="00CD6B94" w:rsidP="00E04E14">
      <w:pPr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【</w:t>
      </w:r>
      <w:r>
        <w:rPr>
          <w:rFonts w:hint="eastAsia"/>
          <w:color w:val="000000"/>
          <w:szCs w:val="21"/>
        </w:rPr>
        <w:t>F</w:t>
      </w:r>
      <w:r>
        <w:rPr>
          <w:rFonts w:hint="eastAsia"/>
          <w:color w:val="000000"/>
          <w:szCs w:val="21"/>
        </w:rPr>
        <w:t>邀请</w:t>
      </w:r>
      <w:r w:rsidR="00F15459">
        <w:rPr>
          <w:rFonts w:hint="eastAsia"/>
          <w:color w:val="000000"/>
          <w:szCs w:val="21"/>
        </w:rPr>
        <w:t>评论</w:t>
      </w:r>
      <w:r>
        <w:rPr>
          <w:rFonts w:hint="eastAsia"/>
          <w:color w:val="000000"/>
          <w:szCs w:val="21"/>
        </w:rPr>
        <w:t>】在帖子</w:t>
      </w:r>
      <w:r>
        <w:rPr>
          <w:color w:val="000000"/>
          <w:szCs w:val="21"/>
        </w:rPr>
        <w:t>详情页，</w:t>
      </w:r>
      <w:r w:rsidR="00E30B53">
        <w:rPr>
          <w:rFonts w:hint="eastAsia"/>
          <w:color w:val="000000"/>
          <w:szCs w:val="21"/>
        </w:rPr>
        <w:t>根据用户权限</w:t>
      </w:r>
      <w:r w:rsidR="00E30B53">
        <w:rPr>
          <w:color w:val="000000"/>
          <w:szCs w:val="21"/>
        </w:rPr>
        <w:t>显示</w:t>
      </w:r>
      <w:r>
        <w:rPr>
          <w:color w:val="000000"/>
          <w:szCs w:val="21"/>
        </w:rPr>
        <w:t>“</w:t>
      </w:r>
      <w:r>
        <w:rPr>
          <w:rFonts w:hint="eastAsia"/>
          <w:color w:val="000000"/>
          <w:szCs w:val="21"/>
        </w:rPr>
        <w:t>邀请</w:t>
      </w:r>
      <w:r w:rsidR="00F15459">
        <w:rPr>
          <w:rFonts w:hint="eastAsia"/>
          <w:color w:val="000000"/>
          <w:szCs w:val="21"/>
        </w:rPr>
        <w:t>评论</w:t>
      </w:r>
      <w:r>
        <w:rPr>
          <w:color w:val="000000"/>
          <w:szCs w:val="21"/>
        </w:rPr>
        <w:t>”</w:t>
      </w:r>
      <w:r>
        <w:rPr>
          <w:rFonts w:hint="eastAsia"/>
          <w:color w:val="000000"/>
          <w:szCs w:val="21"/>
        </w:rPr>
        <w:t>按钮</w:t>
      </w:r>
      <w:r>
        <w:rPr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>选择</w:t>
      </w:r>
      <w:r>
        <w:rPr>
          <w:color w:val="000000"/>
          <w:szCs w:val="21"/>
        </w:rPr>
        <w:t>邀请企业</w:t>
      </w:r>
      <w:r>
        <w:rPr>
          <w:rFonts w:hint="eastAsia"/>
          <w:color w:val="000000"/>
          <w:szCs w:val="21"/>
        </w:rPr>
        <w:t>员工</w:t>
      </w:r>
      <w:r>
        <w:rPr>
          <w:color w:val="000000"/>
          <w:szCs w:val="21"/>
        </w:rPr>
        <w:t>协助</w:t>
      </w:r>
      <w:r>
        <w:rPr>
          <w:rFonts w:hint="eastAsia"/>
          <w:color w:val="000000"/>
          <w:szCs w:val="21"/>
        </w:rPr>
        <w:t>评论；</w:t>
      </w:r>
      <w:r w:rsidR="00FC22F6">
        <w:rPr>
          <w:rFonts w:hint="eastAsia"/>
          <w:color w:val="000000"/>
          <w:szCs w:val="21"/>
        </w:rPr>
        <w:t>邀请人</w:t>
      </w:r>
      <w:r w:rsidR="00FC22F6">
        <w:rPr>
          <w:color w:val="000000"/>
          <w:szCs w:val="21"/>
        </w:rPr>
        <w:t>评论</w:t>
      </w:r>
      <w:r w:rsidR="00FC22F6">
        <w:rPr>
          <w:rFonts w:hint="eastAsia"/>
          <w:color w:val="000000"/>
          <w:szCs w:val="21"/>
        </w:rPr>
        <w:t>后</w:t>
      </w:r>
      <w:r w:rsidR="00FC22F6">
        <w:rPr>
          <w:color w:val="000000"/>
          <w:szCs w:val="21"/>
        </w:rPr>
        <w:t>在关注</w:t>
      </w:r>
      <w:r w:rsidR="00FC22F6">
        <w:rPr>
          <w:rFonts w:hint="eastAsia"/>
          <w:color w:val="000000"/>
          <w:szCs w:val="21"/>
        </w:rPr>
        <w:t>帖子</w:t>
      </w:r>
      <w:r w:rsidR="00FC22F6">
        <w:rPr>
          <w:color w:val="000000"/>
          <w:szCs w:val="21"/>
        </w:rPr>
        <w:t>的人发送</w:t>
      </w:r>
      <w:r w:rsidR="00FC22F6">
        <w:rPr>
          <w:rFonts w:hint="eastAsia"/>
          <w:color w:val="000000"/>
          <w:szCs w:val="21"/>
        </w:rPr>
        <w:t>信息</w:t>
      </w:r>
      <w:r w:rsidR="00FC22F6">
        <w:rPr>
          <w:color w:val="000000"/>
          <w:szCs w:val="21"/>
        </w:rPr>
        <w:t>提醒；</w:t>
      </w:r>
      <w:r w:rsidR="001D4793">
        <w:rPr>
          <w:rFonts w:hint="eastAsia"/>
          <w:color w:val="000000"/>
          <w:szCs w:val="21"/>
        </w:rPr>
        <w:t>无</w:t>
      </w:r>
      <w:r w:rsidR="001D4793">
        <w:rPr>
          <w:color w:val="000000"/>
          <w:szCs w:val="21"/>
        </w:rPr>
        <w:t>权限的员工，底部</w:t>
      </w:r>
      <w:r w:rsidR="001D4793">
        <w:rPr>
          <w:rFonts w:hint="eastAsia"/>
          <w:color w:val="000000"/>
          <w:szCs w:val="21"/>
        </w:rPr>
        <w:t>不显示</w:t>
      </w:r>
      <w:r w:rsidR="001D4793">
        <w:rPr>
          <w:color w:val="000000"/>
          <w:szCs w:val="21"/>
        </w:rPr>
        <w:t>“</w:t>
      </w:r>
      <w:r w:rsidR="001D4793">
        <w:rPr>
          <w:rFonts w:hint="eastAsia"/>
          <w:color w:val="000000"/>
          <w:szCs w:val="21"/>
        </w:rPr>
        <w:t>邀请评论</w:t>
      </w:r>
      <w:r w:rsidR="001D4793">
        <w:rPr>
          <w:color w:val="000000"/>
          <w:szCs w:val="21"/>
        </w:rPr>
        <w:t>”</w:t>
      </w:r>
      <w:r w:rsidR="001D4793">
        <w:rPr>
          <w:rFonts w:hint="eastAsia"/>
          <w:color w:val="000000"/>
          <w:szCs w:val="21"/>
        </w:rPr>
        <w:t>功能，</w:t>
      </w:r>
      <w:r w:rsidR="001D4793">
        <w:rPr>
          <w:color w:val="000000"/>
          <w:szCs w:val="21"/>
        </w:rPr>
        <w:t>只</w:t>
      </w:r>
      <w:r w:rsidR="001D4793">
        <w:rPr>
          <w:rFonts w:hint="eastAsia"/>
          <w:color w:val="000000"/>
          <w:szCs w:val="21"/>
        </w:rPr>
        <w:t>显示</w:t>
      </w:r>
      <w:r w:rsidR="001D4793">
        <w:rPr>
          <w:color w:val="000000"/>
          <w:szCs w:val="21"/>
        </w:rPr>
        <w:t>评论和点赞功能；</w:t>
      </w:r>
    </w:p>
    <w:p w14:paraId="6E8A1B79" w14:textId="77777777" w:rsidR="001C0F7B" w:rsidRPr="001D4793" w:rsidRDefault="001C0F7B" w:rsidP="00E04E14">
      <w:pPr>
        <w:rPr>
          <w:color w:val="000000"/>
          <w:szCs w:val="21"/>
        </w:rPr>
      </w:pPr>
    </w:p>
    <w:p w14:paraId="2751F0F5" w14:textId="6AF0B16F" w:rsidR="00CD6B94" w:rsidRDefault="00CD6B94" w:rsidP="00E04E14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【</w:t>
      </w:r>
      <w:r>
        <w:rPr>
          <w:rFonts w:hint="eastAsia"/>
          <w:color w:val="000000"/>
          <w:szCs w:val="21"/>
        </w:rPr>
        <w:t>G</w:t>
      </w:r>
      <w:r>
        <w:rPr>
          <w:rFonts w:hint="eastAsia"/>
          <w:color w:val="000000"/>
          <w:szCs w:val="21"/>
        </w:rPr>
        <w:t>消息提醒】员工</w:t>
      </w:r>
      <w:r>
        <w:rPr>
          <w:color w:val="000000"/>
          <w:szCs w:val="21"/>
        </w:rPr>
        <w:t>发布的</w:t>
      </w:r>
      <w:r>
        <w:rPr>
          <w:rFonts w:hint="eastAsia"/>
          <w:color w:val="000000"/>
          <w:szCs w:val="21"/>
        </w:rPr>
        <w:t>帖子</w:t>
      </w:r>
      <w:r>
        <w:rPr>
          <w:color w:val="000000"/>
          <w:szCs w:val="21"/>
        </w:rPr>
        <w:t>收到</w:t>
      </w:r>
      <w:r w:rsidR="008773CE">
        <w:rPr>
          <w:rFonts w:hint="eastAsia"/>
          <w:color w:val="000000"/>
          <w:szCs w:val="21"/>
        </w:rPr>
        <w:t>评论</w:t>
      </w:r>
      <w:r>
        <w:rPr>
          <w:color w:val="000000"/>
          <w:szCs w:val="21"/>
        </w:rPr>
        <w:t>、点赞、</w:t>
      </w:r>
      <w:r>
        <w:rPr>
          <w:rFonts w:hint="eastAsia"/>
          <w:color w:val="000000"/>
          <w:szCs w:val="21"/>
        </w:rPr>
        <w:t>邀请</w:t>
      </w:r>
      <w:r>
        <w:rPr>
          <w:color w:val="000000"/>
          <w:szCs w:val="21"/>
        </w:rPr>
        <w:t>回答、</w:t>
      </w:r>
      <w:r w:rsidR="008773CE">
        <w:rPr>
          <w:rFonts w:hint="eastAsia"/>
          <w:color w:val="000000"/>
          <w:szCs w:val="21"/>
        </w:rPr>
        <w:t>发</w:t>
      </w:r>
      <w:r w:rsidR="005A0B41">
        <w:rPr>
          <w:color w:val="000000"/>
          <w:szCs w:val="21"/>
        </w:rPr>
        <w:t>帖被</w:t>
      </w:r>
      <w:r w:rsidR="005A0B41">
        <w:rPr>
          <w:rFonts w:hint="eastAsia"/>
          <w:color w:val="000000"/>
          <w:szCs w:val="21"/>
        </w:rPr>
        <w:t>拒绝</w:t>
      </w:r>
      <w:r>
        <w:rPr>
          <w:color w:val="000000"/>
          <w:szCs w:val="21"/>
        </w:rPr>
        <w:t>等操作，将收到消息提醒；</w:t>
      </w:r>
    </w:p>
    <w:p w14:paraId="752AD36A" w14:textId="6CFB3803" w:rsidR="005E74C5" w:rsidRDefault="005E74C5" w:rsidP="00E04E14">
      <w:pPr>
        <w:rPr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7CA0B09D" wp14:editId="3697BC0E">
            <wp:extent cx="3047605" cy="5400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760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499B" w14:textId="3B4FD52E" w:rsidR="001C0F7B" w:rsidRDefault="001C0F7B" w:rsidP="001C0F7B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【</w:t>
      </w:r>
      <w:r>
        <w:rPr>
          <w:color w:val="000000"/>
          <w:szCs w:val="21"/>
        </w:rPr>
        <w:t>H</w:t>
      </w:r>
      <w:r>
        <w:rPr>
          <w:rFonts w:hint="eastAsia"/>
          <w:color w:val="000000"/>
          <w:szCs w:val="21"/>
        </w:rPr>
        <w:t>版块</w:t>
      </w:r>
      <w:r>
        <w:rPr>
          <w:color w:val="000000"/>
          <w:szCs w:val="21"/>
        </w:rPr>
        <w:t>设置</w:t>
      </w:r>
      <w:r>
        <w:rPr>
          <w:rFonts w:hint="eastAsia"/>
          <w:color w:val="000000"/>
          <w:szCs w:val="21"/>
        </w:rPr>
        <w:t>】员工</w:t>
      </w:r>
      <w:r>
        <w:rPr>
          <w:color w:val="000000"/>
          <w:szCs w:val="21"/>
        </w:rPr>
        <w:t>控制自己</w:t>
      </w:r>
      <w:r>
        <w:rPr>
          <w:rFonts w:hint="eastAsia"/>
          <w:color w:val="000000"/>
          <w:szCs w:val="21"/>
        </w:rPr>
        <w:t>主页</w:t>
      </w:r>
      <w:r>
        <w:rPr>
          <w:color w:val="000000"/>
          <w:szCs w:val="21"/>
        </w:rPr>
        <w:t>版块的顺序和关注的</w:t>
      </w:r>
      <w:r>
        <w:rPr>
          <w:rFonts w:hint="eastAsia"/>
          <w:color w:val="000000"/>
          <w:szCs w:val="21"/>
        </w:rPr>
        <w:t>版块</w:t>
      </w:r>
      <w:r>
        <w:rPr>
          <w:color w:val="000000"/>
          <w:szCs w:val="21"/>
        </w:rPr>
        <w:t>；</w:t>
      </w:r>
    </w:p>
    <w:p w14:paraId="434CDB35" w14:textId="77777777" w:rsidR="001C0F7B" w:rsidRPr="001C0F7B" w:rsidRDefault="001C0F7B" w:rsidP="00E04E14">
      <w:pPr>
        <w:rPr>
          <w:color w:val="000000"/>
          <w:szCs w:val="21"/>
        </w:rPr>
      </w:pPr>
    </w:p>
    <w:p w14:paraId="08051373" w14:textId="0C5622C5" w:rsidR="000E483B" w:rsidRDefault="003D2BA6" w:rsidP="001D2D78">
      <w:pPr>
        <w:rPr>
          <w:color w:val="000000"/>
          <w:szCs w:val="21"/>
        </w:rPr>
      </w:pPr>
      <w:r>
        <w:rPr>
          <w:rFonts w:hint="eastAsia"/>
        </w:rPr>
        <w:t>【</w:t>
      </w:r>
      <w:r w:rsidR="001C0F7B">
        <w:t>I</w:t>
      </w:r>
      <w:r>
        <w:rPr>
          <w:rFonts w:hint="eastAsia"/>
        </w:rPr>
        <w:t>我</w:t>
      </w:r>
      <w:r>
        <w:t>的主页</w:t>
      </w:r>
      <w:r>
        <w:rPr>
          <w:rFonts w:hint="eastAsia"/>
        </w:rPr>
        <w:t>】</w:t>
      </w:r>
      <w:r w:rsidR="000E39C5">
        <w:rPr>
          <w:rFonts w:hint="eastAsia"/>
        </w:rPr>
        <w:t>显示</w:t>
      </w:r>
      <w:r w:rsidR="000E39C5">
        <w:t>企业</w:t>
      </w:r>
      <w:r w:rsidR="000E39C5">
        <w:rPr>
          <w:rFonts w:hint="eastAsia"/>
        </w:rPr>
        <w:t>员工自己的</w:t>
      </w:r>
      <w:r w:rsidR="000E39C5">
        <w:t>信息，包括：</w:t>
      </w:r>
      <w:r w:rsidR="004F4FAC">
        <w:rPr>
          <w:rFonts w:hint="eastAsia"/>
          <w:color w:val="000000"/>
          <w:szCs w:val="21"/>
        </w:rPr>
        <w:t>发帖</w:t>
      </w:r>
      <w:r w:rsidR="00E73E4B">
        <w:rPr>
          <w:rFonts w:hint="eastAsia"/>
          <w:color w:val="000000"/>
          <w:szCs w:val="21"/>
        </w:rPr>
        <w:t>数</w:t>
      </w:r>
      <w:r w:rsidR="00C67A7D">
        <w:rPr>
          <w:rFonts w:hint="eastAsia"/>
          <w:color w:val="000000"/>
          <w:szCs w:val="21"/>
        </w:rPr>
        <w:t>（打开</w:t>
      </w:r>
      <w:r w:rsidR="00C67A7D">
        <w:rPr>
          <w:color w:val="000000"/>
          <w:szCs w:val="21"/>
        </w:rPr>
        <w:t>帖子列表页</w:t>
      </w:r>
      <w:r w:rsidR="00C67A7D">
        <w:rPr>
          <w:rFonts w:hint="eastAsia"/>
          <w:color w:val="000000"/>
          <w:szCs w:val="21"/>
        </w:rPr>
        <w:t>）</w:t>
      </w:r>
      <w:r w:rsidR="00E73E4B">
        <w:rPr>
          <w:rFonts w:hint="eastAsia"/>
          <w:color w:val="000000"/>
          <w:szCs w:val="21"/>
        </w:rPr>
        <w:t>、</w:t>
      </w:r>
      <w:r w:rsidR="008C380B">
        <w:rPr>
          <w:rFonts w:hint="eastAsia"/>
          <w:color w:val="000000"/>
          <w:szCs w:val="21"/>
        </w:rPr>
        <w:t>评论</w:t>
      </w:r>
      <w:r w:rsidR="00E73E4B">
        <w:rPr>
          <w:rFonts w:hint="eastAsia"/>
          <w:color w:val="000000"/>
          <w:szCs w:val="21"/>
        </w:rPr>
        <w:t>数</w:t>
      </w:r>
      <w:r w:rsidR="00C67A7D">
        <w:rPr>
          <w:rFonts w:hint="eastAsia"/>
          <w:color w:val="000000"/>
          <w:szCs w:val="21"/>
        </w:rPr>
        <w:t>（打开</w:t>
      </w:r>
      <w:r w:rsidR="00C67A7D">
        <w:rPr>
          <w:color w:val="000000"/>
          <w:szCs w:val="21"/>
        </w:rPr>
        <w:t>评论列表页</w:t>
      </w:r>
      <w:r w:rsidR="00C67A7D">
        <w:rPr>
          <w:rFonts w:hint="eastAsia"/>
          <w:color w:val="000000"/>
          <w:szCs w:val="21"/>
        </w:rPr>
        <w:t>）</w:t>
      </w:r>
      <w:r w:rsidR="00E73E4B">
        <w:rPr>
          <w:rFonts w:hint="eastAsia"/>
          <w:color w:val="000000"/>
          <w:szCs w:val="21"/>
        </w:rPr>
        <w:t>、被</w:t>
      </w:r>
      <w:r w:rsidRPr="001F47CB">
        <w:rPr>
          <w:rFonts w:hint="eastAsia"/>
          <w:color w:val="000000"/>
          <w:szCs w:val="21"/>
        </w:rPr>
        <w:t>赞</w:t>
      </w:r>
      <w:r w:rsidR="00E73E4B">
        <w:rPr>
          <w:rFonts w:hint="eastAsia"/>
          <w:color w:val="000000"/>
          <w:szCs w:val="21"/>
        </w:rPr>
        <w:t>数</w:t>
      </w:r>
      <w:r w:rsidR="004F4FAC">
        <w:rPr>
          <w:rFonts w:hint="eastAsia"/>
          <w:color w:val="000000"/>
          <w:szCs w:val="21"/>
        </w:rPr>
        <w:t>（</w:t>
      </w:r>
      <w:r w:rsidR="004F4FAC">
        <w:rPr>
          <w:color w:val="000000"/>
          <w:szCs w:val="21"/>
        </w:rPr>
        <w:t>打开</w:t>
      </w:r>
      <w:r w:rsidR="008773CE">
        <w:rPr>
          <w:rFonts w:hint="eastAsia"/>
          <w:color w:val="000000"/>
          <w:szCs w:val="21"/>
        </w:rPr>
        <w:t>收到</w:t>
      </w:r>
      <w:r w:rsidR="004F4FAC">
        <w:rPr>
          <w:rFonts w:hint="eastAsia"/>
          <w:color w:val="000000"/>
          <w:szCs w:val="21"/>
        </w:rPr>
        <w:t>赞</w:t>
      </w:r>
      <w:r w:rsidR="008773CE">
        <w:rPr>
          <w:color w:val="000000"/>
          <w:szCs w:val="21"/>
        </w:rPr>
        <w:t>的</w:t>
      </w:r>
      <w:r w:rsidR="004F4FAC">
        <w:rPr>
          <w:rFonts w:hint="eastAsia"/>
          <w:color w:val="000000"/>
          <w:szCs w:val="21"/>
        </w:rPr>
        <w:t>列表）</w:t>
      </w:r>
      <w:r w:rsidR="004C1217">
        <w:rPr>
          <w:rFonts w:hint="eastAsia"/>
          <w:color w:val="000000"/>
          <w:szCs w:val="21"/>
        </w:rPr>
        <w:t>；</w:t>
      </w:r>
      <w:r w:rsidR="000418F5">
        <w:rPr>
          <w:rFonts w:hint="eastAsia"/>
          <w:color w:val="000000"/>
          <w:szCs w:val="21"/>
        </w:rPr>
        <w:t>我</w:t>
      </w:r>
      <w:r w:rsidR="000418F5">
        <w:rPr>
          <w:color w:val="000000"/>
          <w:szCs w:val="21"/>
        </w:rPr>
        <w:t>的消息、</w:t>
      </w:r>
      <w:r w:rsidR="000418F5">
        <w:rPr>
          <w:rFonts w:hint="eastAsia"/>
          <w:color w:val="000000"/>
          <w:szCs w:val="21"/>
        </w:rPr>
        <w:t>我</w:t>
      </w:r>
      <w:r w:rsidR="000418F5">
        <w:rPr>
          <w:color w:val="000000"/>
          <w:szCs w:val="21"/>
        </w:rPr>
        <w:t>的关注、</w:t>
      </w:r>
      <w:r w:rsidR="000418F5">
        <w:rPr>
          <w:rFonts w:hint="eastAsia"/>
          <w:color w:val="000000"/>
          <w:szCs w:val="21"/>
        </w:rPr>
        <w:t>我</w:t>
      </w:r>
      <w:r w:rsidR="000418F5">
        <w:rPr>
          <w:color w:val="000000"/>
          <w:szCs w:val="21"/>
        </w:rPr>
        <w:t>的动态、</w:t>
      </w:r>
      <w:r w:rsidR="000418F5">
        <w:rPr>
          <w:rFonts w:hint="eastAsia"/>
          <w:color w:val="000000"/>
          <w:szCs w:val="21"/>
        </w:rPr>
        <w:t>版块</w:t>
      </w:r>
      <w:r w:rsidR="000418F5">
        <w:rPr>
          <w:color w:val="000000"/>
          <w:szCs w:val="21"/>
        </w:rPr>
        <w:t>设置；</w:t>
      </w:r>
    </w:p>
    <w:p w14:paraId="60D569E7" w14:textId="57723110" w:rsidR="004C1217" w:rsidRPr="000E483B" w:rsidRDefault="004F467F" w:rsidP="001D2D78">
      <w:pPr>
        <w:rPr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52D105E8" wp14:editId="43039CA0">
            <wp:extent cx="3026906" cy="54000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690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C0BE" w14:textId="62354441" w:rsidR="00E408FF" w:rsidRDefault="00A57ABE" w:rsidP="00B53E89">
      <w:pPr>
        <w:pStyle w:val="3"/>
        <w:spacing w:before="156"/>
      </w:pPr>
      <w:bookmarkStart w:id="8" w:name="_Toc509951500"/>
      <w:r>
        <w:rPr>
          <w:rFonts w:hint="eastAsia"/>
        </w:rPr>
        <w:lastRenderedPageBreak/>
        <w:t>业务流程</w:t>
      </w:r>
      <w:r w:rsidR="00181079">
        <w:rPr>
          <w:rFonts w:hint="eastAsia"/>
        </w:rPr>
        <w:t>说明</w:t>
      </w:r>
      <w:bookmarkEnd w:id="8"/>
    </w:p>
    <w:p w14:paraId="3F875652" w14:textId="5CCC9684" w:rsidR="006A68C0" w:rsidRPr="006A68C0" w:rsidRDefault="006C2990" w:rsidP="006A68C0">
      <w:r w:rsidRPr="006C2990">
        <w:rPr>
          <w:noProof/>
        </w:rPr>
        <w:drawing>
          <wp:inline distT="0" distB="0" distL="0" distR="0" wp14:anchorId="372AE934" wp14:editId="1ED04B13">
            <wp:extent cx="5270712" cy="8096250"/>
            <wp:effectExtent l="0" t="0" r="6350" b="0"/>
            <wp:docPr id="10" name="图片 10" descr="E:\蓝小鲸\01xx论坛需求\第二版需求\手机端业务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蓝小鲸\01xx论坛需求\第二版需求\手机端业务流程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061" cy="811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7AED" w14:textId="77777777" w:rsidR="00A57ABE" w:rsidRDefault="00A57ABE" w:rsidP="00A26F92">
      <w:pPr>
        <w:pStyle w:val="3"/>
        <w:spacing w:before="156"/>
      </w:pPr>
      <w:bookmarkStart w:id="9" w:name="_Toc509951501"/>
      <w:r>
        <w:rPr>
          <w:rFonts w:hint="eastAsia"/>
        </w:rPr>
        <w:lastRenderedPageBreak/>
        <w:t>业务规则</w:t>
      </w:r>
      <w:r w:rsidR="0079610A">
        <w:rPr>
          <w:rFonts w:hint="eastAsia"/>
        </w:rPr>
        <w:t>说明</w:t>
      </w:r>
      <w:bookmarkEnd w:id="9"/>
    </w:p>
    <w:p w14:paraId="1A48CB7B" w14:textId="70E43994" w:rsidR="00CE6D6F" w:rsidRDefault="00CE6D6F" w:rsidP="002168FC">
      <w:r>
        <w:rPr>
          <w:rFonts w:hint="eastAsia"/>
        </w:rPr>
        <w:t>【</w:t>
      </w:r>
      <w:r w:rsidR="00DD3915">
        <w:rPr>
          <w:rFonts w:hint="eastAsia"/>
        </w:rPr>
        <w:t>访问</w:t>
      </w:r>
      <w:r w:rsidR="006B4595">
        <w:rPr>
          <w:rFonts w:hint="eastAsia"/>
        </w:rPr>
        <w:t>人员</w:t>
      </w:r>
      <w:r w:rsidR="006B4595">
        <w:t>限制</w:t>
      </w:r>
      <w:r>
        <w:rPr>
          <w:rFonts w:hint="eastAsia"/>
        </w:rPr>
        <w:t>】</w:t>
      </w:r>
    </w:p>
    <w:p w14:paraId="6DA9D3ED" w14:textId="75B2DDC9" w:rsidR="006B4595" w:rsidRDefault="006B4595" w:rsidP="002168FC">
      <w:r>
        <w:t>本企业员工，成功登录蓝小鲸</w:t>
      </w:r>
      <w:r>
        <w:rPr>
          <w:rFonts w:hint="eastAsia"/>
        </w:rPr>
        <w:t>才可</w:t>
      </w:r>
      <w:r>
        <w:t>访问。</w:t>
      </w:r>
    </w:p>
    <w:p w14:paraId="42C4812F" w14:textId="77777777" w:rsidR="00585103" w:rsidRDefault="00585103" w:rsidP="00D36BA4"/>
    <w:p w14:paraId="3E7621B3" w14:textId="4D742123" w:rsidR="00D36BA4" w:rsidRDefault="00D36BA4" w:rsidP="00D36BA4">
      <w:r>
        <w:rPr>
          <w:rFonts w:hint="eastAsia"/>
        </w:rPr>
        <w:t>【</w:t>
      </w:r>
      <w:r w:rsidR="002A3E4D">
        <w:rPr>
          <w:rFonts w:hint="eastAsia"/>
        </w:rPr>
        <w:t>x</w:t>
      </w:r>
      <w:r w:rsidR="002A3E4D">
        <w:rPr>
          <w:rFonts w:hint="eastAsia"/>
        </w:rPr>
        <w:t>论坛</w:t>
      </w:r>
      <w:r w:rsidR="007D3C68">
        <w:rPr>
          <w:rFonts w:hint="eastAsia"/>
        </w:rPr>
        <w:t>浏览</w:t>
      </w:r>
      <w:r w:rsidR="00702B12">
        <w:rPr>
          <w:rFonts w:hint="eastAsia"/>
        </w:rPr>
        <w:t>规则</w:t>
      </w:r>
      <w:r>
        <w:rPr>
          <w:rFonts w:hint="eastAsia"/>
        </w:rPr>
        <w:t>】</w:t>
      </w:r>
    </w:p>
    <w:p w14:paraId="052B880B" w14:textId="2EE2C40D" w:rsidR="007D3C68" w:rsidRDefault="00F76632" w:rsidP="00702B12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时间</w:t>
      </w:r>
      <w:r>
        <w:t>限制：</w:t>
      </w:r>
      <w:r w:rsidR="00702B12">
        <w:rPr>
          <w:rFonts w:hint="eastAsia"/>
        </w:rPr>
        <w:t>所有时间均可</w:t>
      </w:r>
      <w:r w:rsidR="00702B12">
        <w:t>浏览</w:t>
      </w:r>
      <w:r w:rsidR="007D3C68">
        <w:rPr>
          <w:rFonts w:hint="eastAsia"/>
        </w:rPr>
        <w:t>；</w:t>
      </w:r>
    </w:p>
    <w:p w14:paraId="102A0617" w14:textId="58F7117D" w:rsidR="00F54E52" w:rsidRDefault="00F76632" w:rsidP="00702B12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网络</w:t>
      </w:r>
      <w:r>
        <w:t>限制：</w:t>
      </w:r>
      <w:r w:rsidR="00702B12">
        <w:rPr>
          <w:rFonts w:hint="eastAsia"/>
        </w:rPr>
        <w:t>支持</w:t>
      </w:r>
      <w:r w:rsidR="00DC4C37">
        <w:rPr>
          <w:rFonts w:hint="eastAsia"/>
        </w:rPr>
        <w:t>内</w:t>
      </w:r>
      <w:r w:rsidR="00DC4C37">
        <w:t>、</w:t>
      </w:r>
      <w:r w:rsidR="00702B12">
        <w:t>外网访问</w:t>
      </w:r>
      <w:r w:rsidR="007D3C68">
        <w:rPr>
          <w:rFonts w:hint="eastAsia"/>
        </w:rPr>
        <w:t>；</w:t>
      </w:r>
    </w:p>
    <w:p w14:paraId="41144C6B" w14:textId="77777777" w:rsidR="00585103" w:rsidRDefault="00585103" w:rsidP="00886491"/>
    <w:p w14:paraId="38B0906C" w14:textId="4B06834F" w:rsidR="00886491" w:rsidRDefault="00886491" w:rsidP="00886491">
      <w:r>
        <w:rPr>
          <w:rFonts w:hint="eastAsia"/>
        </w:rPr>
        <w:t>【</w:t>
      </w:r>
      <w:r w:rsidR="00926B68">
        <w:rPr>
          <w:rFonts w:hint="eastAsia"/>
        </w:rPr>
        <w:t>x</w:t>
      </w:r>
      <w:r w:rsidR="002A3E4D">
        <w:rPr>
          <w:rFonts w:hint="eastAsia"/>
        </w:rPr>
        <w:t>论坛</w:t>
      </w:r>
      <w:r w:rsidR="00BD5D74">
        <w:rPr>
          <w:rFonts w:hint="eastAsia"/>
        </w:rPr>
        <w:t>发帖</w:t>
      </w:r>
      <w:r>
        <w:rPr>
          <w:rFonts w:hint="eastAsia"/>
        </w:rPr>
        <w:t>规则】</w:t>
      </w:r>
    </w:p>
    <w:p w14:paraId="68A15B22" w14:textId="0503017A" w:rsidR="00886491" w:rsidRDefault="00886491" w:rsidP="00BD5D74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时间</w:t>
      </w:r>
      <w:r>
        <w:t>限制：</w:t>
      </w:r>
      <w:r w:rsidR="00926B68">
        <w:rPr>
          <w:rFonts w:hint="eastAsia"/>
        </w:rPr>
        <w:t>默认</w:t>
      </w:r>
      <w:r w:rsidR="00BD5D74">
        <w:rPr>
          <w:rFonts w:hint="eastAsia"/>
        </w:rPr>
        <w:t>工作日</w:t>
      </w:r>
      <w:r w:rsidR="00BD5D74">
        <w:rPr>
          <w:rFonts w:hint="eastAsia"/>
        </w:rPr>
        <w:t>9:00</w:t>
      </w:r>
      <w:r w:rsidR="00BD5D74">
        <w:t>~12</w:t>
      </w:r>
      <w:r w:rsidR="00BD5D74">
        <w:rPr>
          <w:rFonts w:hint="eastAsia"/>
        </w:rPr>
        <w:t>:00</w:t>
      </w:r>
      <w:r w:rsidR="00BD5D74">
        <w:rPr>
          <w:rFonts w:hint="eastAsia"/>
        </w:rPr>
        <w:t>和</w:t>
      </w:r>
      <w:r w:rsidR="00BD5D74">
        <w:rPr>
          <w:rFonts w:hint="eastAsia"/>
        </w:rPr>
        <w:t>13:00</w:t>
      </w:r>
      <w:r w:rsidR="00BD5D74">
        <w:t>~17</w:t>
      </w:r>
      <w:r w:rsidR="00BD5D74">
        <w:rPr>
          <w:rFonts w:hint="eastAsia"/>
        </w:rPr>
        <w:t>:</w:t>
      </w:r>
      <w:r w:rsidR="00F30112">
        <w:t>3</w:t>
      </w:r>
      <w:r w:rsidR="00BD5D74">
        <w:rPr>
          <w:rFonts w:hint="eastAsia"/>
        </w:rPr>
        <w:t>0</w:t>
      </w:r>
      <w:r w:rsidR="00BD5D74">
        <w:rPr>
          <w:rFonts w:hint="eastAsia"/>
        </w:rPr>
        <w:t>不可发帖</w:t>
      </w:r>
      <w:r>
        <w:rPr>
          <w:rFonts w:hint="eastAsia"/>
        </w:rPr>
        <w:t>；</w:t>
      </w:r>
      <w:r w:rsidR="00926B68">
        <w:rPr>
          <w:rFonts w:hint="eastAsia"/>
        </w:rPr>
        <w:t>后台</w:t>
      </w:r>
      <w:r w:rsidR="00926B68">
        <w:t>管理员可设定时间区间；</w:t>
      </w:r>
    </w:p>
    <w:p w14:paraId="597C6C64" w14:textId="77777777" w:rsidR="00935BBB" w:rsidRDefault="006B4595" w:rsidP="00BD5D74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发布</w:t>
      </w:r>
      <w:r w:rsidR="00886491">
        <w:t>限制：</w:t>
      </w:r>
    </w:p>
    <w:p w14:paraId="4BB686E2" w14:textId="77777777" w:rsidR="00935BBB" w:rsidRDefault="00DC4C37" w:rsidP="00935BBB">
      <w:pPr>
        <w:pStyle w:val="a8"/>
        <w:numPr>
          <w:ilvl w:val="1"/>
          <w:numId w:val="9"/>
        </w:numPr>
        <w:ind w:firstLineChars="0"/>
      </w:pPr>
      <w:r>
        <w:rPr>
          <w:rFonts w:hint="eastAsia"/>
        </w:rPr>
        <w:t>后台</w:t>
      </w:r>
      <w:r w:rsidR="006B4595">
        <w:t>维护敏感词库，含有</w:t>
      </w:r>
      <w:r w:rsidR="006B4595">
        <w:rPr>
          <w:rFonts w:hint="eastAsia"/>
        </w:rPr>
        <w:t>敏感词</w:t>
      </w:r>
      <w:r w:rsidR="006B4595">
        <w:t>不可发布</w:t>
      </w:r>
      <w:r w:rsidR="00886491">
        <w:rPr>
          <w:rFonts w:hint="eastAsia"/>
        </w:rPr>
        <w:t>；</w:t>
      </w:r>
    </w:p>
    <w:p w14:paraId="11320C0F" w14:textId="286AEDE4" w:rsidR="00886491" w:rsidRDefault="00935BBB" w:rsidP="00935BBB">
      <w:pPr>
        <w:pStyle w:val="a8"/>
        <w:numPr>
          <w:ilvl w:val="1"/>
          <w:numId w:val="9"/>
        </w:numPr>
        <w:ind w:firstLineChars="0"/>
      </w:pPr>
      <w:r>
        <w:rPr>
          <w:rFonts w:hint="eastAsia"/>
        </w:rPr>
        <w:t>后台</w:t>
      </w:r>
      <w:r>
        <w:t>管理员可以配置</w:t>
      </w:r>
      <w:r w:rsidR="00B97DB8">
        <w:rPr>
          <w:rFonts w:hint="eastAsia"/>
        </w:rPr>
        <w:t>审核</w:t>
      </w:r>
      <w:r w:rsidR="00B97DB8">
        <w:t>规则（</w:t>
      </w:r>
      <w:r w:rsidR="00B97DB8">
        <w:rPr>
          <w:rFonts w:hint="eastAsia"/>
        </w:rPr>
        <w:t>按照论坛</w:t>
      </w:r>
      <w:r w:rsidR="00B97DB8">
        <w:t>模块设定，分为</w:t>
      </w:r>
      <w:r w:rsidR="00B97DB8">
        <w:rPr>
          <w:rFonts w:hint="eastAsia"/>
        </w:rPr>
        <w:t>前置</w:t>
      </w:r>
      <w:r w:rsidR="00B97DB8">
        <w:t>审核或后置审核）</w:t>
      </w:r>
      <w:r w:rsidR="006B4595">
        <w:t>；</w:t>
      </w:r>
    </w:p>
    <w:p w14:paraId="04621034" w14:textId="77777777" w:rsidR="00585103" w:rsidRDefault="00585103" w:rsidP="00EF6F1C"/>
    <w:p w14:paraId="480553B8" w14:textId="2E3218D2" w:rsidR="00886491" w:rsidRDefault="00EF6F1C" w:rsidP="00EF6F1C">
      <w:r>
        <w:rPr>
          <w:rFonts w:hint="eastAsia"/>
        </w:rPr>
        <w:t>【</w:t>
      </w:r>
      <w:r w:rsidR="009D6314">
        <w:rPr>
          <w:rFonts w:hint="eastAsia"/>
        </w:rPr>
        <w:t>x</w:t>
      </w:r>
      <w:r w:rsidR="002A3E4D">
        <w:rPr>
          <w:rFonts w:hint="eastAsia"/>
        </w:rPr>
        <w:t>论坛</w:t>
      </w:r>
      <w:r>
        <w:t>评论规则</w:t>
      </w:r>
      <w:r>
        <w:rPr>
          <w:rFonts w:hint="eastAsia"/>
        </w:rPr>
        <w:t>】</w:t>
      </w:r>
    </w:p>
    <w:p w14:paraId="5ED3C792" w14:textId="77DFB5FF" w:rsidR="006667EF" w:rsidRDefault="006667EF" w:rsidP="006667EF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时间</w:t>
      </w:r>
      <w:r>
        <w:t>限制：</w:t>
      </w:r>
      <w:r w:rsidR="009D6314">
        <w:rPr>
          <w:rFonts w:hint="eastAsia"/>
        </w:rPr>
        <w:t>默认工作日</w:t>
      </w:r>
      <w:r w:rsidR="009D6314">
        <w:rPr>
          <w:rFonts w:hint="eastAsia"/>
        </w:rPr>
        <w:t>9:00</w:t>
      </w:r>
      <w:r w:rsidR="009D6314">
        <w:t>~12</w:t>
      </w:r>
      <w:r w:rsidR="009D6314">
        <w:rPr>
          <w:rFonts w:hint="eastAsia"/>
        </w:rPr>
        <w:t>:00</w:t>
      </w:r>
      <w:r w:rsidR="009D6314">
        <w:rPr>
          <w:rFonts w:hint="eastAsia"/>
        </w:rPr>
        <w:t>和</w:t>
      </w:r>
      <w:r w:rsidR="009D6314">
        <w:rPr>
          <w:rFonts w:hint="eastAsia"/>
        </w:rPr>
        <w:t>13:00</w:t>
      </w:r>
      <w:r w:rsidR="009D6314">
        <w:t>~17</w:t>
      </w:r>
      <w:r w:rsidR="009D6314">
        <w:rPr>
          <w:rFonts w:hint="eastAsia"/>
        </w:rPr>
        <w:t>:</w:t>
      </w:r>
      <w:r w:rsidR="009D6314">
        <w:t>3</w:t>
      </w:r>
      <w:r w:rsidR="009D6314">
        <w:rPr>
          <w:rFonts w:hint="eastAsia"/>
        </w:rPr>
        <w:t>0</w:t>
      </w:r>
      <w:r w:rsidR="009D6314">
        <w:rPr>
          <w:rFonts w:hint="eastAsia"/>
        </w:rPr>
        <w:t>不可发帖；后台</w:t>
      </w:r>
      <w:r w:rsidR="009D6314">
        <w:t>管理员可设定时间区间；</w:t>
      </w:r>
    </w:p>
    <w:p w14:paraId="7D9C2352" w14:textId="0A9AFB22" w:rsidR="006667EF" w:rsidRDefault="006667EF" w:rsidP="006667EF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发布</w:t>
      </w:r>
      <w:r>
        <w:t>限制：</w:t>
      </w:r>
      <w:r w:rsidR="000121D8">
        <w:rPr>
          <w:rFonts w:hint="eastAsia"/>
        </w:rPr>
        <w:t>含有</w:t>
      </w:r>
      <w:r w:rsidR="00116DA9">
        <w:rPr>
          <w:rFonts w:hint="eastAsia"/>
        </w:rPr>
        <w:t>敏感词</w:t>
      </w:r>
      <w:r w:rsidR="000121D8">
        <w:rPr>
          <w:rFonts w:hint="eastAsia"/>
        </w:rPr>
        <w:t>的</w:t>
      </w:r>
      <w:r w:rsidR="00116DA9">
        <w:t>评论</w:t>
      </w:r>
      <w:r w:rsidR="000121D8">
        <w:rPr>
          <w:rFonts w:hint="eastAsia"/>
        </w:rPr>
        <w:t>，</w:t>
      </w:r>
      <w:r w:rsidR="000121D8">
        <w:t>不可发布成功</w:t>
      </w:r>
      <w:r>
        <w:t>；</w:t>
      </w:r>
    </w:p>
    <w:p w14:paraId="64188F28" w14:textId="77777777" w:rsidR="00482226" w:rsidRDefault="00482226" w:rsidP="00482226"/>
    <w:p w14:paraId="552E2731" w14:textId="7D6B8E1F" w:rsidR="00482226" w:rsidRDefault="00482226" w:rsidP="00482226">
      <w:r>
        <w:rPr>
          <w:rFonts w:hint="eastAsia"/>
        </w:rPr>
        <w:t>【</w:t>
      </w:r>
      <w:r w:rsidR="00E01AEA">
        <w:rPr>
          <w:rFonts w:hint="eastAsia"/>
        </w:rPr>
        <w:t>x</w:t>
      </w:r>
      <w:r w:rsidR="002A3E4D">
        <w:rPr>
          <w:rFonts w:hint="eastAsia"/>
        </w:rPr>
        <w:t>论坛</w:t>
      </w:r>
      <w:r>
        <w:rPr>
          <w:rFonts w:hint="eastAsia"/>
        </w:rPr>
        <w:t>匿名规则】</w:t>
      </w:r>
    </w:p>
    <w:p w14:paraId="4F8B49FE" w14:textId="579952B0" w:rsidR="00482226" w:rsidRDefault="00482226" w:rsidP="00482226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匿名</w:t>
      </w:r>
      <w:r>
        <w:t>限制：</w:t>
      </w:r>
      <w:r>
        <w:rPr>
          <w:rFonts w:hint="eastAsia"/>
        </w:rPr>
        <w:t>由管理</w:t>
      </w:r>
      <w:r>
        <w:t>员开设可以匿名的版块，</w:t>
      </w:r>
      <w:r>
        <w:rPr>
          <w:rFonts w:hint="eastAsia"/>
        </w:rPr>
        <w:t>发布者</w:t>
      </w:r>
      <w:r>
        <w:t>（</w:t>
      </w:r>
      <w:r>
        <w:rPr>
          <w:rFonts w:hint="eastAsia"/>
        </w:rPr>
        <w:t>发帖</w:t>
      </w:r>
      <w:r>
        <w:t>或</w:t>
      </w:r>
      <w:r>
        <w:rPr>
          <w:rFonts w:hint="eastAsia"/>
        </w:rPr>
        <w:t>评论</w:t>
      </w:r>
      <w:r>
        <w:t>）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匿名身份发布</w:t>
      </w:r>
      <w:r>
        <w:t>；</w:t>
      </w:r>
    </w:p>
    <w:p w14:paraId="145868A1" w14:textId="16B3259A" w:rsidR="00482226" w:rsidRDefault="00482226" w:rsidP="00482226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发帖显示</w:t>
      </w:r>
      <w:r>
        <w:t>：</w:t>
      </w:r>
      <w:r>
        <w:rPr>
          <w:rFonts w:hint="eastAsia"/>
        </w:rPr>
        <w:t>匿名</w:t>
      </w:r>
      <w:r>
        <w:t>发</w:t>
      </w:r>
      <w:r>
        <w:rPr>
          <w:rFonts w:hint="eastAsia"/>
        </w:rPr>
        <w:t>帖</w:t>
      </w:r>
      <w:r>
        <w:t>审核通过，在</w:t>
      </w:r>
      <w:r>
        <w:rPr>
          <w:rFonts w:hint="eastAsia"/>
        </w:rPr>
        <w:t>帖子</w:t>
      </w:r>
      <w:r w:rsidR="00DC4C37">
        <w:rPr>
          <w:rFonts w:hint="eastAsia"/>
        </w:rPr>
        <w:t>处</w:t>
      </w:r>
      <w:r>
        <w:t>显示</w:t>
      </w:r>
      <w:r>
        <w:rPr>
          <w:rFonts w:hint="eastAsia"/>
        </w:rPr>
        <w:t>“</w:t>
      </w:r>
      <w:r>
        <w:t>匿名发布</w:t>
      </w:r>
      <w:r>
        <w:rPr>
          <w:rFonts w:hint="eastAsia"/>
        </w:rPr>
        <w:t>”；</w:t>
      </w:r>
    </w:p>
    <w:p w14:paraId="0BA21A10" w14:textId="2213C6B7" w:rsidR="00482226" w:rsidRDefault="00482226" w:rsidP="00482226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评论</w:t>
      </w:r>
      <w:r>
        <w:t>显示：用户可选择匿名身份评论</w:t>
      </w:r>
      <w:r>
        <w:rPr>
          <w:rFonts w:hint="eastAsia"/>
        </w:rPr>
        <w:t>，</w:t>
      </w:r>
      <w:r>
        <w:t>显示</w:t>
      </w:r>
      <w:r>
        <w:rPr>
          <w:rFonts w:hint="eastAsia"/>
        </w:rPr>
        <w:t>，“匿名”</w:t>
      </w:r>
      <w:r>
        <w:t>；</w:t>
      </w:r>
    </w:p>
    <w:p w14:paraId="48B74AA3" w14:textId="4B94EAC7" w:rsidR="004C288C" w:rsidRDefault="004C288C" w:rsidP="00482226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匿名</w:t>
      </w:r>
      <w:r>
        <w:t>头像：</w:t>
      </w:r>
      <w:r>
        <w:rPr>
          <w:rFonts w:hint="eastAsia"/>
        </w:rPr>
        <w:t>显示</w:t>
      </w:r>
      <w:r w:rsidR="00F84F2F">
        <w:rPr>
          <w:rFonts w:hint="eastAsia"/>
        </w:rPr>
        <w:t>默认匿名头像</w:t>
      </w:r>
      <w:r>
        <w:t>；</w:t>
      </w:r>
    </w:p>
    <w:p w14:paraId="5FADBA88" w14:textId="77777777" w:rsidR="00CE258E" w:rsidRDefault="00CE258E" w:rsidP="00CE258E"/>
    <w:p w14:paraId="167D2768" w14:textId="3D97A726" w:rsidR="00CE258E" w:rsidRDefault="00CE258E" w:rsidP="00CE258E">
      <w:r>
        <w:rPr>
          <w:rFonts w:hint="eastAsia"/>
        </w:rPr>
        <w:lastRenderedPageBreak/>
        <w:t>【</w:t>
      </w:r>
      <w:r w:rsidR="00BF3B96">
        <w:rPr>
          <w:rFonts w:hint="eastAsia"/>
        </w:rPr>
        <w:t>x</w:t>
      </w:r>
      <w:r w:rsidR="002A3E4D">
        <w:rPr>
          <w:rFonts w:hint="eastAsia"/>
        </w:rPr>
        <w:t>论坛</w:t>
      </w:r>
      <w:r>
        <w:rPr>
          <w:rFonts w:hint="eastAsia"/>
        </w:rPr>
        <w:t>帖子显示规则】</w:t>
      </w:r>
    </w:p>
    <w:p w14:paraId="39DAB5CC" w14:textId="1108C9F1" w:rsidR="00CE258E" w:rsidRDefault="00CE258E" w:rsidP="00CE258E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时间规则</w:t>
      </w:r>
      <w:r>
        <w:t>：</w:t>
      </w:r>
      <w:r w:rsidR="0018708C">
        <w:rPr>
          <w:rFonts w:hint="eastAsia"/>
        </w:rPr>
        <w:t>显示，年</w:t>
      </w:r>
      <w:r w:rsidR="0018708C">
        <w:rPr>
          <w:rFonts w:hint="eastAsia"/>
        </w:rPr>
        <w:t>/</w:t>
      </w:r>
      <w:r w:rsidR="0018708C">
        <w:t>月</w:t>
      </w:r>
      <w:r w:rsidR="0018708C">
        <w:rPr>
          <w:rFonts w:hint="eastAsia"/>
        </w:rPr>
        <w:t>/</w:t>
      </w:r>
      <w:r w:rsidR="0018708C">
        <w:t>日</w:t>
      </w:r>
      <w:r w:rsidR="00C02AFE">
        <w:rPr>
          <w:rFonts w:hint="eastAsia"/>
        </w:rPr>
        <w:t xml:space="preserve"> </w:t>
      </w:r>
      <w:r w:rsidR="0018708C">
        <w:rPr>
          <w:rFonts w:hint="eastAsia"/>
        </w:rPr>
        <w:t>时</w:t>
      </w:r>
      <w:r w:rsidR="0018708C">
        <w:rPr>
          <w:rFonts w:hint="eastAsia"/>
        </w:rPr>
        <w:t>/</w:t>
      </w:r>
      <w:r w:rsidR="0018708C">
        <w:rPr>
          <w:rFonts w:hint="eastAsia"/>
        </w:rPr>
        <w:t>分</w:t>
      </w:r>
      <w:r w:rsidR="0018708C">
        <w:rPr>
          <w:rFonts w:hint="eastAsia"/>
        </w:rPr>
        <w:t>;</w:t>
      </w:r>
      <w:r w:rsidR="0018708C">
        <w:t xml:space="preserve"> </w:t>
      </w:r>
    </w:p>
    <w:p w14:paraId="7DF42BA0" w14:textId="77777777" w:rsidR="00BF3B96" w:rsidRDefault="00FC6D33" w:rsidP="00CE258E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评论</w:t>
      </w:r>
      <w:r>
        <w:t>规则：</w:t>
      </w:r>
    </w:p>
    <w:p w14:paraId="453C533A" w14:textId="1B3A9CA0" w:rsidR="00FC6D33" w:rsidRDefault="00FC6D33" w:rsidP="00BF3B96">
      <w:pPr>
        <w:pStyle w:val="a8"/>
        <w:numPr>
          <w:ilvl w:val="1"/>
          <w:numId w:val="18"/>
        </w:numPr>
        <w:ind w:firstLineChars="0"/>
      </w:pPr>
      <w:r>
        <w:rPr>
          <w:rFonts w:hint="eastAsia"/>
        </w:rPr>
        <w:t>图</w:t>
      </w:r>
      <w:r>
        <w:t>+</w:t>
      </w:r>
      <w:r>
        <w:t>文字</w:t>
      </w:r>
      <w:r w:rsidR="00137AA1">
        <w:rPr>
          <w:rFonts w:hint="eastAsia"/>
        </w:rPr>
        <w:t>；</w:t>
      </w:r>
      <w:r w:rsidR="00137AA1">
        <w:t>评论点赞数前</w:t>
      </w:r>
      <w:r w:rsidR="00137AA1">
        <w:rPr>
          <w:rFonts w:hint="eastAsia"/>
        </w:rPr>
        <w:t>5</w:t>
      </w:r>
      <w:r w:rsidR="00137AA1">
        <w:rPr>
          <w:rFonts w:hint="eastAsia"/>
        </w:rPr>
        <w:t>条</w:t>
      </w:r>
      <w:r w:rsidR="00137AA1">
        <w:t>，显示在帖子详情</w:t>
      </w:r>
      <w:r w:rsidR="00DC4C37">
        <w:rPr>
          <w:rFonts w:hint="eastAsia"/>
        </w:rPr>
        <w:t>页</w:t>
      </w:r>
      <w:r w:rsidR="00137AA1">
        <w:t>的精彩</w:t>
      </w:r>
      <w:r w:rsidR="004F4FAC">
        <w:rPr>
          <w:rFonts w:hint="eastAsia"/>
        </w:rPr>
        <w:t>评论</w:t>
      </w:r>
      <w:r w:rsidR="00137AA1">
        <w:rPr>
          <w:rFonts w:hint="eastAsia"/>
        </w:rPr>
        <w:t>中</w:t>
      </w:r>
      <w:r w:rsidR="00FA19AD">
        <w:rPr>
          <w:rFonts w:hint="eastAsia"/>
        </w:rPr>
        <w:t>，</w:t>
      </w:r>
      <w:r w:rsidR="00FA19AD">
        <w:t>按点赞数</w:t>
      </w:r>
      <w:r w:rsidR="00FA19AD">
        <w:rPr>
          <w:rFonts w:hint="eastAsia"/>
        </w:rPr>
        <w:t>自大</w:t>
      </w:r>
      <w:r w:rsidR="00FA19AD">
        <w:t>到小排序</w:t>
      </w:r>
      <w:r w:rsidR="00137AA1">
        <w:t>；</w:t>
      </w:r>
    </w:p>
    <w:p w14:paraId="32977793" w14:textId="0E4AA5AC" w:rsidR="00BF3B96" w:rsidRDefault="00BF3B96" w:rsidP="00BF3B96">
      <w:pPr>
        <w:pStyle w:val="a8"/>
        <w:numPr>
          <w:ilvl w:val="1"/>
          <w:numId w:val="18"/>
        </w:numPr>
        <w:ind w:firstLineChars="0"/>
      </w:pPr>
      <w:r>
        <w:rPr>
          <w:rFonts w:hint="eastAsia"/>
        </w:rPr>
        <w:t>被邀请人</w:t>
      </w:r>
      <w:r>
        <w:t>评论后，</w:t>
      </w:r>
      <w:r>
        <w:rPr>
          <w:rFonts w:hint="eastAsia"/>
        </w:rPr>
        <w:t>在</w:t>
      </w:r>
      <w:r>
        <w:t>评论</w:t>
      </w:r>
      <w:r>
        <w:rPr>
          <w:rFonts w:hint="eastAsia"/>
        </w:rPr>
        <w:t>者</w:t>
      </w:r>
      <w:r>
        <w:t>后</w:t>
      </w:r>
      <w:r>
        <w:rPr>
          <w:rFonts w:hint="eastAsia"/>
        </w:rPr>
        <w:t>加</w:t>
      </w:r>
      <w:r>
        <w:t>标识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邀请</w:t>
      </w:r>
      <w:r w:rsidR="00494920">
        <w:rPr>
          <w:rFonts w:hint="eastAsia"/>
        </w:rPr>
        <w:t>人</w:t>
      </w:r>
      <w:r>
        <w:t>评论</w:t>
      </w:r>
      <w:r>
        <w:t>”</w:t>
      </w:r>
    </w:p>
    <w:p w14:paraId="38CCCD30" w14:textId="479BE180" w:rsidR="00137AA1" w:rsidRDefault="00FC6D33" w:rsidP="00137AA1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点赞</w:t>
      </w:r>
      <w:r w:rsidR="004F4FAC">
        <w:t>规则：点</w:t>
      </w:r>
      <w:r>
        <w:t>加一，再次点击</w:t>
      </w:r>
      <w:r>
        <w:rPr>
          <w:rFonts w:hint="eastAsia"/>
        </w:rPr>
        <w:t>取消</w:t>
      </w:r>
      <w:r>
        <w:t>点赞；</w:t>
      </w:r>
    </w:p>
    <w:p w14:paraId="13FA9B65" w14:textId="54315E8D" w:rsidR="005A0B41" w:rsidRDefault="0002349D" w:rsidP="00CE086B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邀请评论</w:t>
      </w:r>
      <w:r>
        <w:t>规则：</w:t>
      </w:r>
      <w:r>
        <w:rPr>
          <w:rFonts w:hint="eastAsia"/>
        </w:rPr>
        <w:t>根据</w:t>
      </w:r>
      <w:r>
        <w:t>后台</w:t>
      </w:r>
      <w:r>
        <w:rPr>
          <w:rFonts w:hint="eastAsia"/>
        </w:rPr>
        <w:t>配置</w:t>
      </w:r>
      <w:r>
        <w:t>的权限显示</w:t>
      </w:r>
      <w:r>
        <w:rPr>
          <w:rFonts w:hint="eastAsia"/>
        </w:rPr>
        <w:t>此</w:t>
      </w:r>
      <w:r>
        <w:t>功能，无权限人不显示此功能</w:t>
      </w:r>
      <w:r>
        <w:rPr>
          <w:rFonts w:hint="eastAsia"/>
        </w:rPr>
        <w:t>。</w:t>
      </w:r>
    </w:p>
    <w:p w14:paraId="77D965D9" w14:textId="531FB513" w:rsidR="00A625EF" w:rsidRDefault="00A625EF" w:rsidP="00137AA1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关注</w:t>
      </w:r>
      <w:r>
        <w:t>规则：</w:t>
      </w:r>
    </w:p>
    <w:p w14:paraId="02728B46" w14:textId="00888B27" w:rsidR="00A625EF" w:rsidRDefault="00A625EF" w:rsidP="00A625EF">
      <w:pPr>
        <w:pStyle w:val="a8"/>
        <w:numPr>
          <w:ilvl w:val="1"/>
          <w:numId w:val="18"/>
        </w:numPr>
        <w:ind w:firstLineChars="0"/>
      </w:pPr>
      <w:r>
        <w:rPr>
          <w:rFonts w:hint="eastAsia"/>
        </w:rPr>
        <w:t>评论</w:t>
      </w:r>
      <w:r>
        <w:t>或点赞帖子后，</w:t>
      </w:r>
      <w:r>
        <w:rPr>
          <w:rFonts w:hint="eastAsia"/>
        </w:rPr>
        <w:t>自动</w:t>
      </w:r>
      <w:r>
        <w:t>默认将</w:t>
      </w:r>
      <w:r>
        <w:rPr>
          <w:rFonts w:hint="eastAsia"/>
        </w:rPr>
        <w:t>帖子</w:t>
      </w:r>
      <w:r>
        <w:t>加入到</w:t>
      </w:r>
      <w:r>
        <w:rPr>
          <w:rFonts w:hint="eastAsia"/>
        </w:rPr>
        <w:t>[</w:t>
      </w:r>
      <w:r>
        <w:rPr>
          <w:rFonts w:hint="eastAsia"/>
        </w:rPr>
        <w:t>我</w:t>
      </w:r>
      <w:r>
        <w:t>的关注</w:t>
      </w:r>
      <w:r>
        <w:rPr>
          <w:rFonts w:hint="eastAsia"/>
        </w:rPr>
        <w:t>]</w:t>
      </w:r>
      <w:r>
        <w:rPr>
          <w:rFonts w:hint="eastAsia"/>
        </w:rPr>
        <w:t>；</w:t>
      </w:r>
    </w:p>
    <w:p w14:paraId="082EB563" w14:textId="0FBBDD01" w:rsidR="00A625EF" w:rsidRDefault="00A625EF" w:rsidP="00A625EF">
      <w:pPr>
        <w:pStyle w:val="a8"/>
        <w:numPr>
          <w:ilvl w:val="1"/>
          <w:numId w:val="18"/>
        </w:numPr>
        <w:ind w:firstLineChars="0"/>
      </w:pPr>
      <w:r>
        <w:rPr>
          <w:rFonts w:hint="eastAsia"/>
        </w:rPr>
        <w:t>帖子</w:t>
      </w:r>
      <w:r>
        <w:t>详情页可以</w:t>
      </w:r>
      <w:r>
        <w:rPr>
          <w:rFonts w:hint="eastAsia"/>
        </w:rPr>
        <w:t>手动</w:t>
      </w:r>
      <w:r>
        <w:t>取消或</w:t>
      </w:r>
      <w:r>
        <w:rPr>
          <w:rFonts w:hint="eastAsia"/>
        </w:rPr>
        <w:t>点击关注</w:t>
      </w:r>
      <w:r>
        <w:t>帖子；</w:t>
      </w:r>
    </w:p>
    <w:p w14:paraId="351A2FBA" w14:textId="2F89A375" w:rsidR="00A625EF" w:rsidRPr="00CE258E" w:rsidRDefault="00A625EF" w:rsidP="00A625EF">
      <w:pPr>
        <w:pStyle w:val="a8"/>
        <w:numPr>
          <w:ilvl w:val="1"/>
          <w:numId w:val="18"/>
        </w:numPr>
        <w:ind w:firstLineChars="0"/>
      </w:pPr>
      <w:r>
        <w:rPr>
          <w:rFonts w:hint="eastAsia"/>
        </w:rPr>
        <w:t>关注</w:t>
      </w:r>
      <w:r>
        <w:t>的</w:t>
      </w:r>
      <w:r>
        <w:rPr>
          <w:rFonts w:hint="eastAsia"/>
        </w:rPr>
        <w:t>帖子</w:t>
      </w:r>
      <w:r>
        <w:t>产生点赞、评论，以消息的形式推送到关注着</w:t>
      </w:r>
      <w:r>
        <w:rPr>
          <w:rFonts w:hint="eastAsia"/>
        </w:rPr>
        <w:t>[</w:t>
      </w:r>
      <w:r>
        <w:t>我的消息</w:t>
      </w:r>
      <w:r>
        <w:rPr>
          <w:rFonts w:hint="eastAsia"/>
        </w:rPr>
        <w:t>]</w:t>
      </w:r>
      <w:r>
        <w:t>中</w:t>
      </w:r>
    </w:p>
    <w:p w14:paraId="588DB691" w14:textId="77777777" w:rsidR="001211C1" w:rsidRDefault="001211C1" w:rsidP="001211C1"/>
    <w:p w14:paraId="3B16C98E" w14:textId="38B8C37E" w:rsidR="001211C1" w:rsidRDefault="001211C1" w:rsidP="001211C1">
      <w:r>
        <w:rPr>
          <w:rFonts w:hint="eastAsia"/>
        </w:rPr>
        <w:t>【</w:t>
      </w:r>
      <w:r>
        <w:rPr>
          <w:rFonts w:hint="eastAsia"/>
        </w:rPr>
        <w:t>x</w:t>
      </w:r>
      <w:r>
        <w:rPr>
          <w:rFonts w:hint="eastAsia"/>
        </w:rPr>
        <w:t>论坛版块消息</w:t>
      </w:r>
      <w:r>
        <w:t>提示</w:t>
      </w:r>
      <w:r>
        <w:rPr>
          <w:rFonts w:hint="eastAsia"/>
        </w:rPr>
        <w:t>规则】</w:t>
      </w:r>
    </w:p>
    <w:p w14:paraId="6A040795" w14:textId="10115D16" w:rsidR="006667EF" w:rsidRDefault="00D74CA7" w:rsidP="00BC3245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消息</w:t>
      </w:r>
      <w:r w:rsidR="00F03C88">
        <w:rPr>
          <w:rFonts w:hint="eastAsia"/>
        </w:rPr>
        <w:t>类型</w:t>
      </w:r>
      <w:r w:rsidR="00F03C88">
        <w:t>：</w:t>
      </w:r>
      <w:r w:rsidR="00BC3245">
        <w:rPr>
          <w:rFonts w:hint="eastAsia"/>
        </w:rPr>
        <w:t>我的帖子收到赞；我的帖子收到评论；关注帖子被赞；关注帖子被评论；关注帖子被人</w:t>
      </w:r>
      <w:r w:rsidR="00C96C9D">
        <w:rPr>
          <w:rFonts w:hint="eastAsia"/>
        </w:rPr>
        <w:t>邀请</w:t>
      </w:r>
      <w:r w:rsidR="00F94FA1">
        <w:rPr>
          <w:rFonts w:hint="eastAsia"/>
        </w:rPr>
        <w:t>评论</w:t>
      </w:r>
      <w:r w:rsidR="00BC3245">
        <w:rPr>
          <w:rFonts w:hint="eastAsia"/>
        </w:rPr>
        <w:t>。</w:t>
      </w:r>
    </w:p>
    <w:p w14:paraId="1C4ABA65" w14:textId="4DBA1406" w:rsidR="00662970" w:rsidRDefault="00DC6FD6" w:rsidP="00662970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帖子</w:t>
      </w:r>
      <w:r w:rsidR="0013486E">
        <w:rPr>
          <w:rFonts w:hint="eastAsia"/>
        </w:rPr>
        <w:t>中</w:t>
      </w:r>
      <w:r>
        <w:rPr>
          <w:rFonts w:hint="eastAsia"/>
        </w:rPr>
        <w:t>产生</w:t>
      </w:r>
      <w:r>
        <w:t>行为推送</w:t>
      </w:r>
      <w:r>
        <w:rPr>
          <w:rFonts w:hint="eastAsia"/>
        </w:rPr>
        <w:t>到</w:t>
      </w:r>
      <w:r>
        <w:rPr>
          <w:rFonts w:hint="eastAsia"/>
        </w:rPr>
        <w:t>[</w:t>
      </w:r>
      <w:r>
        <w:rPr>
          <w:rFonts w:hint="eastAsia"/>
        </w:rPr>
        <w:t>我</w:t>
      </w:r>
      <w:r>
        <w:t>的消息</w:t>
      </w:r>
      <w:r>
        <w:t>]</w:t>
      </w:r>
      <w:r>
        <w:rPr>
          <w:rFonts w:hint="eastAsia"/>
        </w:rPr>
        <w:t>显示</w:t>
      </w:r>
      <w:r w:rsidR="00FE3B06">
        <w:rPr>
          <w:rFonts w:hint="eastAsia"/>
        </w:rPr>
        <w:t>。</w:t>
      </w:r>
    </w:p>
    <w:p w14:paraId="7286A401" w14:textId="77777777" w:rsidR="00DC6FD6" w:rsidRPr="001211C1" w:rsidRDefault="00DC6FD6" w:rsidP="00DC6FD6"/>
    <w:p w14:paraId="63D5B908" w14:textId="08F85659" w:rsidR="007775D6" w:rsidRDefault="007775D6" w:rsidP="007775D6">
      <w:r>
        <w:rPr>
          <w:rFonts w:hint="eastAsia"/>
        </w:rPr>
        <w:t>【</w:t>
      </w:r>
      <w:r>
        <w:rPr>
          <w:rFonts w:hint="eastAsia"/>
        </w:rPr>
        <w:t>x</w:t>
      </w:r>
      <w:r>
        <w:rPr>
          <w:rFonts w:hint="eastAsia"/>
        </w:rPr>
        <w:t>论坛版块</w:t>
      </w:r>
      <w:r w:rsidR="00B54CB8">
        <w:rPr>
          <w:rFonts w:hint="eastAsia"/>
        </w:rPr>
        <w:t>设置</w:t>
      </w:r>
      <w:r>
        <w:rPr>
          <w:rFonts w:hint="eastAsia"/>
        </w:rPr>
        <w:t>规则】</w:t>
      </w:r>
    </w:p>
    <w:p w14:paraId="029C97CC" w14:textId="77777777" w:rsidR="00B54CB8" w:rsidRDefault="00B54CB8" w:rsidP="001211C1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论坛</w:t>
      </w:r>
      <w:r>
        <w:t>版块员工可</w:t>
      </w:r>
      <w:r>
        <w:rPr>
          <w:rFonts w:hint="eastAsia"/>
        </w:rPr>
        <w:t>自由</w:t>
      </w:r>
      <w:r>
        <w:t>关注，关注在首页显示，未关注的不显示</w:t>
      </w:r>
      <w:r w:rsidR="007775D6">
        <w:rPr>
          <w:rFonts w:hint="eastAsia"/>
        </w:rPr>
        <w:t>;</w:t>
      </w:r>
    </w:p>
    <w:p w14:paraId="6DDCB21B" w14:textId="45BD6FA5" w:rsidR="007775D6" w:rsidRDefault="00B54CB8" w:rsidP="001211C1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限制</w:t>
      </w:r>
      <w:r>
        <w:t>：</w:t>
      </w:r>
      <w:r>
        <w:rPr>
          <w:rFonts w:hint="eastAsia"/>
        </w:rPr>
        <w:t>至少要</w:t>
      </w:r>
      <w:r>
        <w:t>关注一个</w:t>
      </w:r>
      <w:r>
        <w:rPr>
          <w:rFonts w:hint="eastAsia"/>
        </w:rPr>
        <w:t>论坛</w:t>
      </w:r>
      <w:r>
        <w:t>版块；</w:t>
      </w:r>
      <w:r w:rsidR="007775D6">
        <w:t xml:space="preserve"> </w:t>
      </w:r>
    </w:p>
    <w:p w14:paraId="39EA1288" w14:textId="6DDB164E" w:rsidR="007775D6" w:rsidRDefault="00B54CB8" w:rsidP="001211C1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排序</w:t>
      </w:r>
      <w:r>
        <w:t>规则：可以移动版块的</w:t>
      </w:r>
      <w:r>
        <w:rPr>
          <w:rFonts w:hint="eastAsia"/>
        </w:rPr>
        <w:t>显示</w:t>
      </w:r>
      <w:r>
        <w:t>顺序。</w:t>
      </w:r>
    </w:p>
    <w:p w14:paraId="2E70F3A5" w14:textId="77777777" w:rsidR="002C2F53" w:rsidRPr="007775D6" w:rsidRDefault="002C2F53" w:rsidP="002E1F8C">
      <w:pPr>
        <w:pStyle w:val="a8"/>
        <w:ind w:left="420" w:firstLineChars="0" w:firstLine="0"/>
      </w:pPr>
    </w:p>
    <w:p w14:paraId="5FE1446A" w14:textId="0A91B7EB" w:rsidR="00621052" w:rsidRDefault="00621052" w:rsidP="00A26F92">
      <w:pPr>
        <w:pStyle w:val="3"/>
        <w:spacing w:before="156"/>
      </w:pPr>
      <w:bookmarkStart w:id="10" w:name="_Toc509951502"/>
      <w:r>
        <w:rPr>
          <w:rFonts w:hint="eastAsia"/>
        </w:rPr>
        <w:lastRenderedPageBreak/>
        <w:t>运营</w:t>
      </w:r>
      <w:r>
        <w:t>分析</w:t>
      </w:r>
      <w:bookmarkEnd w:id="10"/>
    </w:p>
    <w:p w14:paraId="632A7E4E" w14:textId="3C5D1AC8" w:rsidR="00A91324" w:rsidRDefault="00B629C4" w:rsidP="00626519">
      <w:pPr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时间</w:t>
      </w:r>
      <w:r>
        <w:rPr>
          <w:rFonts w:ascii="微软雅黑" w:hAnsi="微软雅黑" w:cs="Arial Unicode MS"/>
        </w:rPr>
        <w:t>纬度：</w:t>
      </w:r>
      <w:r w:rsidR="004B0EB6">
        <w:rPr>
          <w:rFonts w:ascii="微软雅黑" w:hAnsi="微软雅黑" w:cs="Arial Unicode MS" w:hint="eastAsia"/>
        </w:rPr>
        <w:t>按照日</w:t>
      </w:r>
      <w:r w:rsidR="004B0EB6">
        <w:rPr>
          <w:rFonts w:ascii="微软雅黑" w:hAnsi="微软雅黑" w:cs="Arial Unicode MS"/>
        </w:rPr>
        <w:t>、</w:t>
      </w:r>
      <w:r w:rsidR="004B0EB6">
        <w:rPr>
          <w:rFonts w:ascii="微软雅黑" w:hAnsi="微软雅黑" w:cs="Arial Unicode MS" w:hint="eastAsia"/>
        </w:rPr>
        <w:t>周</w:t>
      </w:r>
      <w:r w:rsidR="004B0EB6">
        <w:rPr>
          <w:rFonts w:ascii="微软雅黑" w:hAnsi="微软雅黑" w:cs="Arial Unicode MS"/>
        </w:rPr>
        <w:t>、月</w:t>
      </w:r>
      <w:r w:rsidR="004B0EB6">
        <w:rPr>
          <w:rFonts w:ascii="微软雅黑" w:hAnsi="微软雅黑" w:cs="Arial Unicode MS" w:hint="eastAsia"/>
        </w:rPr>
        <w:t>统计</w:t>
      </w:r>
      <w:r w:rsidR="002A3E4D">
        <w:rPr>
          <w:rFonts w:ascii="微软雅黑" w:hAnsi="微软雅黑" w:cs="Arial Unicode MS" w:hint="eastAsia"/>
        </w:rPr>
        <w:t>xx论坛</w:t>
      </w:r>
      <w:r w:rsidR="004B0EB6">
        <w:rPr>
          <w:rFonts w:ascii="微软雅黑" w:hAnsi="微软雅黑" w:cs="Arial Unicode MS"/>
        </w:rPr>
        <w:t>访问</w:t>
      </w:r>
      <w:r w:rsidR="004B0EB6">
        <w:rPr>
          <w:rFonts w:ascii="微软雅黑" w:hAnsi="微软雅黑" w:cs="Arial Unicode MS" w:hint="eastAsia"/>
        </w:rPr>
        <w:t>数据</w:t>
      </w:r>
    </w:p>
    <w:p w14:paraId="0E3D984A" w14:textId="6136236B" w:rsidR="00FC4227" w:rsidRDefault="00BA1C18" w:rsidP="00626519">
      <w:pPr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用户</w:t>
      </w:r>
      <w:r w:rsidR="00335021">
        <w:rPr>
          <w:rFonts w:ascii="微软雅黑" w:hAnsi="微软雅黑" w:cs="Arial Unicode MS" w:hint="eastAsia"/>
        </w:rPr>
        <w:t>来源</w:t>
      </w:r>
      <w:r w:rsidR="002910E3">
        <w:rPr>
          <w:rFonts w:ascii="微软雅黑" w:hAnsi="微软雅黑" w:cs="Arial Unicode MS"/>
        </w:rPr>
        <w:t>：</w:t>
      </w:r>
      <w:r w:rsidR="00767143">
        <w:rPr>
          <w:rFonts w:ascii="微软雅黑" w:hAnsi="微软雅黑" w:cs="Arial Unicode MS" w:hint="eastAsia"/>
        </w:rPr>
        <w:t>企业</w:t>
      </w:r>
      <w:r w:rsidR="00767143">
        <w:rPr>
          <w:rFonts w:ascii="微软雅黑" w:hAnsi="微软雅黑" w:cs="Arial Unicode MS"/>
        </w:rPr>
        <w:t>员工</w:t>
      </w:r>
    </w:p>
    <w:p w14:paraId="7A738C8E" w14:textId="77777777" w:rsidR="000466B5" w:rsidRDefault="00492298" w:rsidP="00626519">
      <w:pPr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统计维度</w:t>
      </w:r>
      <w:r>
        <w:rPr>
          <w:rFonts w:ascii="微软雅黑" w:hAnsi="微软雅黑" w:cs="Arial Unicode MS"/>
        </w:rPr>
        <w:t>：</w:t>
      </w:r>
    </w:p>
    <w:p w14:paraId="1EEA77D0" w14:textId="5AB2BE7E" w:rsidR="000466B5" w:rsidRPr="00201936" w:rsidRDefault="00812F65" w:rsidP="00201936">
      <w:pPr>
        <w:pStyle w:val="a8"/>
        <w:numPr>
          <w:ilvl w:val="0"/>
          <w:numId w:val="13"/>
        </w:numPr>
        <w:ind w:firstLineChars="0"/>
        <w:rPr>
          <w:rFonts w:ascii="微软雅黑" w:hAnsi="微软雅黑" w:cs="Arial Unicode MS"/>
        </w:rPr>
      </w:pPr>
      <w:r w:rsidRPr="00201936">
        <w:rPr>
          <w:rFonts w:ascii="微软雅黑" w:hAnsi="微软雅黑" w:cs="Arial Unicode MS" w:hint="eastAsia"/>
        </w:rPr>
        <w:t>各功能模块</w:t>
      </w:r>
      <w:r w:rsidR="00763DEF" w:rsidRPr="00201936">
        <w:rPr>
          <w:rFonts w:ascii="微软雅黑" w:hAnsi="微软雅黑" w:cs="Arial Unicode MS" w:hint="eastAsia"/>
        </w:rPr>
        <w:t>（访问</w:t>
      </w:r>
      <w:r w:rsidR="002A3E4D">
        <w:rPr>
          <w:rFonts w:ascii="微软雅黑" w:hAnsi="微软雅黑" w:cs="Arial Unicode MS" w:hint="eastAsia"/>
        </w:rPr>
        <w:t>xx论坛</w:t>
      </w:r>
      <w:r w:rsidR="00763DEF" w:rsidRPr="00201936">
        <w:rPr>
          <w:rFonts w:ascii="微软雅黑" w:hAnsi="微软雅黑" w:cs="Arial Unicode MS" w:hint="eastAsia"/>
        </w:rPr>
        <w:t>→版块→帖子详情→点赞→评论→发帖）</w:t>
      </w:r>
      <w:r w:rsidRPr="00201936">
        <w:rPr>
          <w:rFonts w:ascii="微软雅黑" w:hAnsi="微软雅黑" w:cs="Arial Unicode MS"/>
        </w:rPr>
        <w:t>的PV/UV</w:t>
      </w:r>
      <w:r w:rsidR="000466B5" w:rsidRPr="00201936">
        <w:rPr>
          <w:rFonts w:ascii="微软雅黑" w:hAnsi="微软雅黑" w:cs="Arial Unicode MS" w:hint="eastAsia"/>
        </w:rPr>
        <w:t>；</w:t>
      </w:r>
    </w:p>
    <w:p w14:paraId="40764FCC" w14:textId="334AD6D9" w:rsidR="00767143" w:rsidRPr="006B3170" w:rsidRDefault="00846A9A" w:rsidP="006B3170">
      <w:pPr>
        <w:pStyle w:val="a8"/>
        <w:numPr>
          <w:ilvl w:val="0"/>
          <w:numId w:val="13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按照</w:t>
      </w:r>
      <w:r w:rsidR="00812F65" w:rsidRPr="00201936">
        <w:rPr>
          <w:rFonts w:ascii="微软雅黑" w:hAnsi="微软雅黑" w:cs="Arial Unicode MS" w:hint="eastAsia"/>
        </w:rPr>
        <w:t>时间</w:t>
      </w:r>
      <w:r w:rsidR="00812F65" w:rsidRPr="00201936">
        <w:rPr>
          <w:rFonts w:ascii="微软雅黑" w:hAnsi="微软雅黑" w:cs="Arial Unicode MS"/>
        </w:rPr>
        <w:t>（</w:t>
      </w:r>
      <w:r w:rsidR="00812F65" w:rsidRPr="00201936">
        <w:rPr>
          <w:rFonts w:ascii="微软雅黑" w:hAnsi="微软雅黑" w:cs="Arial Unicode MS" w:hint="eastAsia"/>
        </w:rPr>
        <w:t>日</w:t>
      </w:r>
      <w:r w:rsidR="00812F65" w:rsidRPr="00201936">
        <w:rPr>
          <w:rFonts w:ascii="微软雅黑" w:hAnsi="微软雅黑" w:cs="Arial Unicode MS"/>
        </w:rPr>
        <w:t>、周、</w:t>
      </w:r>
      <w:r w:rsidR="00812F65" w:rsidRPr="00201936">
        <w:rPr>
          <w:rFonts w:ascii="微软雅黑" w:hAnsi="微软雅黑" w:cs="Arial Unicode MS" w:hint="eastAsia"/>
        </w:rPr>
        <w:t>月</w:t>
      </w:r>
      <w:r w:rsidR="00812F65" w:rsidRPr="00201936">
        <w:rPr>
          <w:rFonts w:ascii="微软雅黑" w:hAnsi="微软雅黑" w:cs="Arial Unicode MS"/>
        </w:rPr>
        <w:t>）</w:t>
      </w:r>
      <w:r w:rsidR="00812F65" w:rsidRPr="00201936">
        <w:rPr>
          <w:rFonts w:ascii="微软雅黑" w:hAnsi="微软雅黑" w:cs="Arial Unicode MS" w:hint="eastAsia"/>
        </w:rPr>
        <w:t>的</w:t>
      </w:r>
      <w:r w:rsidR="006173CC" w:rsidRPr="00201936">
        <w:rPr>
          <w:rFonts w:ascii="微软雅黑" w:hAnsi="微软雅黑" w:cs="Arial Unicode MS" w:hint="eastAsia"/>
        </w:rPr>
        <w:t>数据</w:t>
      </w:r>
      <w:r w:rsidR="00812F65" w:rsidRPr="00201936">
        <w:rPr>
          <w:rFonts w:ascii="微软雅黑" w:hAnsi="微软雅黑" w:cs="Arial Unicode MS" w:hint="eastAsia"/>
        </w:rPr>
        <w:t>排行</w:t>
      </w:r>
      <w:r w:rsidR="00812F65" w:rsidRPr="00201936">
        <w:rPr>
          <w:rFonts w:ascii="微软雅黑" w:hAnsi="微软雅黑" w:cs="Arial Unicode MS"/>
        </w:rPr>
        <w:t>及趋势</w:t>
      </w:r>
      <w:r w:rsidR="006B3170">
        <w:rPr>
          <w:rFonts w:ascii="微软雅黑" w:hAnsi="微软雅黑" w:cs="Arial Unicode MS" w:hint="eastAsia"/>
        </w:rPr>
        <w:t>；</w:t>
      </w:r>
    </w:p>
    <w:p w14:paraId="29398CB1" w14:textId="77777777" w:rsidR="00504BDA" w:rsidRDefault="00504BDA" w:rsidP="00626519">
      <w:pPr>
        <w:rPr>
          <w:rFonts w:ascii="微软雅黑" w:hAnsi="微软雅黑" w:cs="Arial Unicode MS"/>
        </w:rPr>
      </w:pPr>
    </w:p>
    <w:p w14:paraId="2A5702E2" w14:textId="2602DF05" w:rsidR="000A1CB3" w:rsidRPr="000A1CB3" w:rsidRDefault="000F314C" w:rsidP="000A1CB3">
      <w:pPr>
        <w:pStyle w:val="3"/>
        <w:spacing w:before="156"/>
      </w:pPr>
      <w:bookmarkStart w:id="11" w:name="_Toc509951503"/>
      <w:r>
        <w:rPr>
          <w:rFonts w:hint="eastAsia"/>
        </w:rPr>
        <w:t>接口</w:t>
      </w:r>
      <w:r>
        <w:t>描述</w:t>
      </w:r>
      <w:bookmarkEnd w:id="11"/>
    </w:p>
    <w:p w14:paraId="31E89DA0" w14:textId="4E66E9D4" w:rsidR="00A17174" w:rsidRPr="00893D9F" w:rsidRDefault="00D2398D" w:rsidP="000A1CB3">
      <w:pPr>
        <w:rPr>
          <w:rFonts w:ascii="微软雅黑" w:hAnsi="微软雅黑" w:cs="Arial Unicode MS"/>
        </w:rPr>
      </w:pPr>
      <w:bookmarkStart w:id="12" w:name="_Toc402272370"/>
      <w:bookmarkStart w:id="13" w:name="_Toc374374807"/>
      <w:bookmarkStart w:id="14" w:name="_Toc373398706"/>
      <w:bookmarkStart w:id="15" w:name="_Toc339845501"/>
      <w:r>
        <w:rPr>
          <w:rFonts w:ascii="微软雅黑" w:hAnsi="微软雅黑" w:cs="Arial Unicode MS" w:hint="eastAsia"/>
        </w:rPr>
        <w:t>待</w:t>
      </w:r>
      <w:r w:rsidR="002747A7">
        <w:rPr>
          <w:rFonts w:ascii="微软雅黑" w:hAnsi="微软雅黑" w:cs="Arial Unicode MS" w:hint="eastAsia"/>
        </w:rPr>
        <w:t>确认</w:t>
      </w:r>
      <w:r w:rsidR="002747A7">
        <w:rPr>
          <w:rFonts w:ascii="微软雅黑" w:hAnsi="微软雅黑" w:cs="Arial Unicode MS"/>
        </w:rPr>
        <w:t>后</w:t>
      </w:r>
      <w:r w:rsidR="002747A7">
        <w:rPr>
          <w:rFonts w:ascii="微软雅黑" w:hAnsi="微软雅黑" w:cs="Arial Unicode MS" w:hint="eastAsia"/>
        </w:rPr>
        <w:t>定义</w:t>
      </w:r>
    </w:p>
    <w:p w14:paraId="4DA721D6" w14:textId="41D4E127" w:rsidR="004A39E3" w:rsidRDefault="00155683" w:rsidP="008E46AF">
      <w:pPr>
        <w:pStyle w:val="2"/>
        <w:spacing w:before="156"/>
      </w:pPr>
      <w:bookmarkStart w:id="16" w:name="_Toc509951504"/>
      <w:r>
        <w:rPr>
          <w:rFonts w:hint="eastAsia"/>
        </w:rPr>
        <w:t>管理后台</w:t>
      </w:r>
      <w:bookmarkEnd w:id="16"/>
    </w:p>
    <w:p w14:paraId="59766B97" w14:textId="4E90D2D2" w:rsidR="0036263D" w:rsidRDefault="0036263D" w:rsidP="0036263D">
      <w:r>
        <w:rPr>
          <w:rFonts w:hint="eastAsia"/>
        </w:rPr>
        <w:t>由</w:t>
      </w:r>
      <w:r>
        <w:t>企业管理员使用，对</w:t>
      </w:r>
      <w:r w:rsidR="002A3E4D">
        <w:rPr>
          <w:rFonts w:hint="eastAsia"/>
        </w:rPr>
        <w:t>x</w:t>
      </w:r>
      <w:r w:rsidR="002A3E4D">
        <w:rPr>
          <w:rFonts w:hint="eastAsia"/>
        </w:rPr>
        <w:t>论坛</w:t>
      </w:r>
      <w:r>
        <w:t>内容进行监控</w:t>
      </w:r>
      <w:r>
        <w:rPr>
          <w:rFonts w:hint="eastAsia"/>
        </w:rPr>
        <w:t>、操作</w:t>
      </w:r>
      <w:r>
        <w:t>，</w:t>
      </w:r>
      <w:r>
        <w:rPr>
          <w:rFonts w:hint="eastAsia"/>
        </w:rPr>
        <w:t>保证</w:t>
      </w:r>
      <w:r w:rsidR="00DD1993">
        <w:rPr>
          <w:rFonts w:hint="eastAsia"/>
        </w:rPr>
        <w:t>x</w:t>
      </w:r>
      <w:r w:rsidR="002A3E4D">
        <w:rPr>
          <w:rFonts w:hint="eastAsia"/>
        </w:rPr>
        <w:t>论坛</w:t>
      </w:r>
      <w:r>
        <w:t>正常</w:t>
      </w:r>
      <w:r w:rsidR="00C439F9">
        <w:rPr>
          <w:rFonts w:hint="eastAsia"/>
        </w:rPr>
        <w:t>、</w:t>
      </w:r>
      <w:r w:rsidR="00C439F9">
        <w:t>稳健</w:t>
      </w:r>
      <w:r>
        <w:t>运营</w:t>
      </w:r>
      <w:r w:rsidR="00F61322">
        <w:rPr>
          <w:rFonts w:hint="eastAsia"/>
        </w:rPr>
        <w:t>。</w:t>
      </w:r>
    </w:p>
    <w:p w14:paraId="7DF79CA3" w14:textId="1C9DB031" w:rsidR="0025105A" w:rsidRPr="0025105A" w:rsidRDefault="0025105A" w:rsidP="0036263D">
      <w:r>
        <w:rPr>
          <w:rFonts w:hint="eastAsia"/>
        </w:rPr>
        <w:t>在</w:t>
      </w:r>
      <w:r>
        <w:t>现有管理</w:t>
      </w:r>
      <w:r>
        <w:rPr>
          <w:rFonts w:hint="eastAsia"/>
        </w:rPr>
        <w:t>后台</w:t>
      </w:r>
      <w:r>
        <w:t>增加，</w:t>
      </w:r>
      <w:r w:rsidR="00DD1993">
        <w:t>x</w:t>
      </w:r>
      <w:r w:rsidR="002A3E4D">
        <w:t>论坛</w:t>
      </w:r>
      <w:r>
        <w:t>管理入口</w:t>
      </w:r>
      <w:r>
        <w:rPr>
          <w:rFonts w:hint="eastAsia"/>
        </w:rPr>
        <w:t>。</w:t>
      </w:r>
    </w:p>
    <w:p w14:paraId="46900ACD" w14:textId="2793E168" w:rsidR="00BF3A62" w:rsidRDefault="00BF3A62" w:rsidP="00BF3A62">
      <w:pPr>
        <w:pStyle w:val="3"/>
        <w:spacing w:before="156"/>
      </w:pPr>
      <w:bookmarkStart w:id="17" w:name="_Toc509951505"/>
      <w:r w:rsidRPr="00BF3A62">
        <w:rPr>
          <w:rFonts w:hint="eastAsia"/>
        </w:rPr>
        <w:t>需求</w:t>
      </w:r>
      <w:r w:rsidRPr="00BF3A62">
        <w:t>列表</w:t>
      </w:r>
      <w:bookmarkEnd w:id="17"/>
    </w:p>
    <w:p w14:paraId="591C7026" w14:textId="77777777" w:rsidR="00330793" w:rsidRDefault="00330793" w:rsidP="00330793"/>
    <w:tbl>
      <w:tblPr>
        <w:tblW w:w="9825" w:type="dxa"/>
        <w:tblInd w:w="113" w:type="dxa"/>
        <w:tblLook w:val="04A0" w:firstRow="1" w:lastRow="0" w:firstColumn="1" w:lastColumn="0" w:noHBand="0" w:noVBand="1"/>
      </w:tblPr>
      <w:tblGrid>
        <w:gridCol w:w="1240"/>
        <w:gridCol w:w="8585"/>
      </w:tblGrid>
      <w:tr w:rsidR="008A2046" w:rsidRPr="00330793" w14:paraId="08022CC4" w14:textId="77777777" w:rsidTr="003137B1">
        <w:trPr>
          <w:trHeight w:val="296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D73CB" w14:textId="1E99A6E8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 w:val="10"/>
              </w:rPr>
            </w:pPr>
            <w:r w:rsidRPr="008A2046">
              <w:rPr>
                <w:rFonts w:hint="eastAsia"/>
                <w:b/>
                <w:color w:val="000000" w:themeColor="text1"/>
              </w:rPr>
              <w:t>需求名称</w:t>
            </w:r>
          </w:p>
        </w:tc>
        <w:tc>
          <w:tcPr>
            <w:tcW w:w="8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3FF761" w14:textId="07A4DD10" w:rsidR="00330793" w:rsidRPr="00330793" w:rsidRDefault="00330793" w:rsidP="00330793">
            <w:pPr>
              <w:widowControl/>
              <w:jc w:val="both"/>
              <w:rPr>
                <w:rFonts w:ascii="微软雅黑" w:hAnsi="微软雅黑" w:cs="宋体"/>
                <w:color w:val="000000" w:themeColor="text1"/>
                <w:kern w:val="0"/>
                <w:sz w:val="10"/>
              </w:rPr>
            </w:pPr>
            <w:r w:rsidRPr="008A2046">
              <w:rPr>
                <w:rFonts w:hint="eastAsia"/>
                <w:b/>
                <w:color w:val="000000" w:themeColor="text1"/>
              </w:rPr>
              <w:t>需求解释</w:t>
            </w:r>
          </w:p>
        </w:tc>
      </w:tr>
      <w:tr w:rsidR="008A2046" w:rsidRPr="008A2046" w14:paraId="26C828C8" w14:textId="77777777" w:rsidTr="003137B1">
        <w:trPr>
          <w:trHeight w:val="296"/>
        </w:trPr>
        <w:tc>
          <w:tcPr>
            <w:tcW w:w="124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C39CFF" w14:textId="7E8AF609" w:rsidR="00330793" w:rsidRPr="008A2046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帖子监管审核</w:t>
            </w:r>
          </w:p>
        </w:tc>
        <w:tc>
          <w:tcPr>
            <w:tcW w:w="8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6AA852" w14:textId="734C2E07" w:rsidR="00330793" w:rsidRPr="008A2046" w:rsidRDefault="00330793" w:rsidP="00330793">
            <w:pPr>
              <w:widowControl/>
              <w:jc w:val="both"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对所有人发布的帖子、评论可进行删除；</w:t>
            </w:r>
          </w:p>
        </w:tc>
      </w:tr>
      <w:tr w:rsidR="008A2046" w:rsidRPr="008A2046" w14:paraId="66A0D9BB" w14:textId="77777777" w:rsidTr="003137B1">
        <w:trPr>
          <w:trHeight w:val="296"/>
        </w:trPr>
        <w:tc>
          <w:tcPr>
            <w:tcW w:w="124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C1D97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80125" w14:textId="77777777" w:rsidR="00330793" w:rsidRPr="00330793" w:rsidRDefault="00330793" w:rsidP="00330793">
            <w:pPr>
              <w:widowControl/>
              <w:jc w:val="both"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帖子置顶操作。</w:t>
            </w:r>
          </w:p>
        </w:tc>
      </w:tr>
      <w:tr w:rsidR="008A2046" w:rsidRPr="00330793" w14:paraId="78BF5678" w14:textId="77777777" w:rsidTr="003137B1">
        <w:trPr>
          <w:trHeight w:val="296"/>
        </w:trPr>
        <w:tc>
          <w:tcPr>
            <w:tcW w:w="1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DCD59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板块管理</w:t>
            </w: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BB72F" w14:textId="77777777" w:rsidR="00330793" w:rsidRPr="00330793" w:rsidRDefault="00330793" w:rsidP="00330793">
            <w:pPr>
              <w:widowControl/>
              <w:jc w:val="both"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新增板块，可控制模块的icon、类型、权限、访问限制、匿名控制等；</w:t>
            </w:r>
          </w:p>
        </w:tc>
      </w:tr>
      <w:tr w:rsidR="008A2046" w:rsidRPr="00330793" w14:paraId="1B2771A0" w14:textId="77777777" w:rsidTr="003137B1">
        <w:trPr>
          <w:trHeight w:val="296"/>
        </w:trPr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535F9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47F60" w14:textId="77777777" w:rsidR="00330793" w:rsidRPr="00330793" w:rsidRDefault="00330793" w:rsidP="00330793">
            <w:pPr>
              <w:widowControl/>
              <w:jc w:val="both"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第一期设立五个版块：管理类、生活类、产品设计类、质量类、成本类</w:t>
            </w:r>
          </w:p>
        </w:tc>
      </w:tr>
      <w:tr w:rsidR="008A2046" w:rsidRPr="00330793" w14:paraId="2CCCF2A3" w14:textId="77777777" w:rsidTr="003137B1">
        <w:trPr>
          <w:trHeight w:val="296"/>
        </w:trPr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EC23E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EAA6D" w14:textId="77777777" w:rsidR="00330793" w:rsidRPr="00330793" w:rsidRDefault="00330793" w:rsidP="00330793">
            <w:pPr>
              <w:widowControl/>
              <w:jc w:val="both"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帖子评论功能，版主可以通过后台评论帖子。</w:t>
            </w:r>
          </w:p>
        </w:tc>
      </w:tr>
      <w:tr w:rsidR="008A2046" w:rsidRPr="00330793" w14:paraId="46E27608" w14:textId="77777777" w:rsidTr="003137B1">
        <w:trPr>
          <w:trHeight w:val="296"/>
        </w:trPr>
        <w:tc>
          <w:tcPr>
            <w:tcW w:w="1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5254A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发帖限制</w:t>
            </w: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46C11" w14:textId="77777777" w:rsidR="00330793" w:rsidRPr="00330793" w:rsidRDefault="00330793" w:rsidP="00330793">
            <w:pPr>
              <w:widowControl/>
              <w:jc w:val="both"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所有发帖审核，设置开关，由系统管理员控制，按照版块控制；</w:t>
            </w:r>
          </w:p>
        </w:tc>
      </w:tr>
      <w:tr w:rsidR="008A2046" w:rsidRPr="00330793" w14:paraId="707D9ECD" w14:textId="77777777" w:rsidTr="003137B1">
        <w:trPr>
          <w:trHeight w:val="296"/>
        </w:trPr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D6F109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9E831" w14:textId="100B8751" w:rsidR="00330793" w:rsidRPr="00330793" w:rsidRDefault="00330793" w:rsidP="00EF600D">
            <w:pPr>
              <w:widowControl/>
              <w:jc w:val="both"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法定工作日（9:00~12：00；13:00~17:30）不可浏览、发帖、评论；</w:t>
            </w:r>
            <w:r w:rsidR="00EF600D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系统</w:t>
            </w: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管理员可调配；</w:t>
            </w:r>
          </w:p>
        </w:tc>
      </w:tr>
      <w:tr w:rsidR="004E28A8" w:rsidRPr="00330793" w14:paraId="1131DFA2" w14:textId="77777777" w:rsidTr="003137B1">
        <w:trPr>
          <w:trHeight w:val="296"/>
        </w:trPr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BA5106" w14:textId="77777777" w:rsidR="004E28A8" w:rsidRPr="00330793" w:rsidRDefault="004E28A8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C30F60" w14:textId="75B3DCE0" w:rsidR="004E28A8" w:rsidRPr="00330793" w:rsidRDefault="004E28A8" w:rsidP="00EF600D">
            <w:pPr>
              <w:widowControl/>
              <w:jc w:val="both"/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管理员可控制版块用户是否可以开启匿名和实名-发帖/回复的功能；</w:t>
            </w:r>
          </w:p>
        </w:tc>
      </w:tr>
      <w:tr w:rsidR="008A2046" w:rsidRPr="00330793" w14:paraId="65B5E01D" w14:textId="77777777" w:rsidTr="003137B1">
        <w:trPr>
          <w:trHeight w:val="296"/>
        </w:trPr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21A1B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04C8E" w14:textId="0696D8E4" w:rsidR="00330793" w:rsidRPr="00330793" w:rsidRDefault="004E28A8" w:rsidP="00330793">
            <w:pPr>
              <w:widowControl/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</w:pPr>
            <w:r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管理员</w:t>
            </w:r>
            <w:r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  <w:t>可以</w:t>
            </w:r>
            <w:r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设置</w:t>
            </w:r>
            <w:r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  <w:t>黑名单，在</w:t>
            </w:r>
            <w:r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黑名单</w:t>
            </w:r>
            <w:r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  <w:t>员工发帖后只可自己可见，必须有管理员审核通过后才可以全员可见。</w:t>
            </w:r>
            <w:r w:rsidR="006F6B00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白名单用户</w:t>
            </w:r>
            <w:r w:rsidR="006F6B00"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  <w:t>发帖后全员可见</w:t>
            </w:r>
            <w:r w:rsidR="006F6B00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。</w:t>
            </w:r>
          </w:p>
        </w:tc>
      </w:tr>
      <w:tr w:rsidR="008A2046" w:rsidRPr="00330793" w14:paraId="0293249D" w14:textId="77777777" w:rsidTr="003137B1">
        <w:trPr>
          <w:trHeight w:val="296"/>
        </w:trPr>
        <w:tc>
          <w:tcPr>
            <w:tcW w:w="1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3B465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权限管理</w:t>
            </w: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C43D5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1.管理员可以分配子管理员来辅助管理问吧，每个版块可设置多个版主</w:t>
            </w:r>
          </w:p>
        </w:tc>
      </w:tr>
      <w:tr w:rsidR="0002349D" w:rsidRPr="00330793" w14:paraId="2FDBE5C4" w14:textId="77777777" w:rsidTr="003137B1">
        <w:trPr>
          <w:trHeight w:val="296"/>
        </w:trPr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05425A" w14:textId="77777777" w:rsidR="0002349D" w:rsidRPr="00330793" w:rsidRDefault="0002349D" w:rsidP="00330793">
            <w:pPr>
              <w:widowControl/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</w:pP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CF4020" w14:textId="164941C8" w:rsidR="0002349D" w:rsidRPr="00330793" w:rsidRDefault="0002349D" w:rsidP="00330793">
            <w:pPr>
              <w:widowControl/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2.版主协助监管帖子回复的情况，进行删除等操作</w:t>
            </w:r>
          </w:p>
        </w:tc>
      </w:tr>
      <w:tr w:rsidR="0002349D" w:rsidRPr="00330793" w14:paraId="77EDEACC" w14:textId="77777777" w:rsidTr="003137B1">
        <w:trPr>
          <w:trHeight w:val="296"/>
        </w:trPr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03EFBC" w14:textId="77777777" w:rsidR="0002349D" w:rsidRPr="00330793" w:rsidRDefault="0002349D" w:rsidP="00330793">
            <w:pPr>
              <w:widowControl/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</w:pP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10E354" w14:textId="4D2E32AA" w:rsidR="0002349D" w:rsidRPr="00330793" w:rsidRDefault="004E28A8" w:rsidP="00330793">
            <w:pPr>
              <w:widowControl/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</w:pPr>
            <w:r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3.邀请</w:t>
            </w:r>
            <w:r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  <w:t>评论</w:t>
            </w:r>
            <w:r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功能</w:t>
            </w:r>
            <w:r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  <w:t>，增加</w:t>
            </w:r>
            <w:r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配置</w:t>
            </w:r>
            <w:r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  <w:t>权限，只有配置</w:t>
            </w:r>
            <w:r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权限</w:t>
            </w:r>
            <w:r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  <w:t>的人</w:t>
            </w:r>
            <w:r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才可以在</w:t>
            </w:r>
            <w:r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  <w:t>手机端显示。</w:t>
            </w:r>
          </w:p>
        </w:tc>
      </w:tr>
      <w:tr w:rsidR="008A2046" w:rsidRPr="00330793" w14:paraId="09CE8944" w14:textId="77777777" w:rsidTr="003137B1">
        <w:trPr>
          <w:trHeight w:val="296"/>
        </w:trPr>
        <w:tc>
          <w:tcPr>
            <w:tcW w:w="1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9920B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数据统计</w:t>
            </w: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476CE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1.互动最多问题（板块按照评论统计，统计前五条，时间按照日、周、月统计）</w:t>
            </w:r>
          </w:p>
        </w:tc>
      </w:tr>
      <w:tr w:rsidR="008A2046" w:rsidRPr="00330793" w14:paraId="6B2840AE" w14:textId="77777777" w:rsidTr="003137B1">
        <w:trPr>
          <w:trHeight w:val="296"/>
        </w:trPr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4B3AB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D8947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2.最佳浏览问题（版块按照浏览量统计，每月前五条[公告类的除外]）</w:t>
            </w:r>
          </w:p>
        </w:tc>
      </w:tr>
      <w:tr w:rsidR="008A2046" w:rsidRPr="00330793" w14:paraId="0FCAF37F" w14:textId="77777777" w:rsidTr="003137B1">
        <w:trPr>
          <w:trHeight w:val="296"/>
        </w:trPr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655E4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9B6E9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3.最佳认可问题（板块按照点赞统计，统计前五条，时间按照日、周、月统计）</w:t>
            </w:r>
          </w:p>
        </w:tc>
      </w:tr>
      <w:tr w:rsidR="008A2046" w:rsidRPr="00330793" w14:paraId="4D64A28F" w14:textId="77777777" w:rsidTr="003137B1">
        <w:trPr>
          <w:trHeight w:val="296"/>
        </w:trPr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C1A5D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C49B6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4.活跃达人（帖子积极分子统计，按照发帖、评论、回复、被点赞等维度统计，前五名，按月统计）</w:t>
            </w:r>
          </w:p>
        </w:tc>
      </w:tr>
      <w:tr w:rsidR="008A2046" w:rsidRPr="00330793" w14:paraId="0268D5E7" w14:textId="77777777" w:rsidTr="003137B1">
        <w:trPr>
          <w:trHeight w:val="296"/>
        </w:trPr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D20D1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0B5BC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5.活跃时间段（访问问吧人的时间分布）</w:t>
            </w:r>
          </w:p>
        </w:tc>
      </w:tr>
      <w:tr w:rsidR="008A2046" w:rsidRPr="00330793" w14:paraId="0D5F463A" w14:textId="77777777" w:rsidTr="003137B1">
        <w:trPr>
          <w:trHeight w:val="296"/>
        </w:trPr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2A1EA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A3AD2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6.活跃人数（按照日、月统计访问贴吧的人数）</w:t>
            </w:r>
          </w:p>
        </w:tc>
      </w:tr>
      <w:tr w:rsidR="008A2046" w:rsidRPr="00330793" w14:paraId="4BE53A8D" w14:textId="77777777" w:rsidTr="003137B1">
        <w:trPr>
          <w:trHeight w:val="296"/>
        </w:trPr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5CF4A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E0C29" w14:textId="77777777" w:rsidR="00330793" w:rsidRPr="00330793" w:rsidRDefault="00330793" w:rsidP="00330793">
            <w:pPr>
              <w:widowControl/>
              <w:rPr>
                <w:rFonts w:ascii="微软雅黑" w:hAnsi="微软雅黑" w:cs="宋体"/>
                <w:color w:val="000000" w:themeColor="text1"/>
                <w:kern w:val="0"/>
                <w:szCs w:val="21"/>
              </w:rPr>
            </w:pPr>
            <w:r w:rsidRPr="00330793">
              <w:rPr>
                <w:rFonts w:ascii="微软雅黑" w:hAnsi="微软雅黑" w:cs="宋体" w:hint="eastAsia"/>
                <w:color w:val="000000" w:themeColor="text1"/>
                <w:kern w:val="0"/>
                <w:szCs w:val="21"/>
              </w:rPr>
              <w:t>7.行为统计（按照：访问问吧→版块→帖子详情→点赞→评论→发帖，按照日、周、月统计）</w:t>
            </w:r>
          </w:p>
        </w:tc>
      </w:tr>
    </w:tbl>
    <w:p w14:paraId="3307507A" w14:textId="77777777" w:rsidR="00330793" w:rsidRPr="00330793" w:rsidRDefault="00330793" w:rsidP="00330793"/>
    <w:p w14:paraId="6F3B1D08" w14:textId="4A42E845" w:rsidR="00BF3A62" w:rsidRPr="00BF3A62" w:rsidRDefault="00BF3A62" w:rsidP="00BF3A62">
      <w:pPr>
        <w:pStyle w:val="3"/>
        <w:spacing w:before="156"/>
      </w:pPr>
      <w:bookmarkStart w:id="18" w:name="_Toc509951506"/>
      <w:r w:rsidRPr="00BF3A62">
        <w:rPr>
          <w:rFonts w:hint="eastAsia"/>
        </w:rPr>
        <w:t>业务</w:t>
      </w:r>
      <w:r w:rsidRPr="00BF3A62">
        <w:t>流程描述</w:t>
      </w:r>
      <w:bookmarkEnd w:id="18"/>
    </w:p>
    <w:p w14:paraId="03D58C8A" w14:textId="171FED42" w:rsidR="00BF3A62" w:rsidRDefault="00BF3A62" w:rsidP="00BF3A62">
      <w:pPr>
        <w:pStyle w:val="3"/>
        <w:spacing w:before="156"/>
      </w:pPr>
      <w:bookmarkStart w:id="19" w:name="_Toc509951507"/>
      <w:r w:rsidRPr="00BF3A62">
        <w:rPr>
          <w:rFonts w:hint="eastAsia"/>
        </w:rPr>
        <w:t>业务</w:t>
      </w:r>
      <w:r w:rsidRPr="00BF3A62">
        <w:t>规则说明</w:t>
      </w:r>
      <w:bookmarkEnd w:id="19"/>
    </w:p>
    <w:p w14:paraId="4A312C00" w14:textId="3B3652FB" w:rsidR="00FF039A" w:rsidRDefault="00FF039A" w:rsidP="00FF039A">
      <w:pPr>
        <w:rPr>
          <w:rFonts w:ascii="微软雅黑" w:hAnsi="微软雅黑" w:cs="Arial Unicode MS"/>
        </w:rPr>
      </w:pPr>
      <w:r w:rsidRPr="005469CD">
        <w:rPr>
          <w:rFonts w:ascii="微软雅黑" w:hAnsi="微软雅黑" w:cs="Arial Unicode MS" w:hint="eastAsia"/>
        </w:rPr>
        <w:t>【</w:t>
      </w:r>
      <w:r>
        <w:rPr>
          <w:rFonts w:ascii="微软雅黑" w:hAnsi="微软雅黑" w:cs="Arial Unicode MS" w:hint="eastAsia"/>
        </w:rPr>
        <w:t>x论坛规则</w:t>
      </w:r>
      <w:r w:rsidRPr="005469CD">
        <w:rPr>
          <w:rFonts w:ascii="微软雅黑" w:hAnsi="微软雅黑" w:cs="Arial Unicode MS" w:hint="eastAsia"/>
        </w:rPr>
        <w:t>】</w:t>
      </w:r>
    </w:p>
    <w:p w14:paraId="06C5EEC6" w14:textId="39F7E814" w:rsidR="00FF039A" w:rsidRDefault="00512942" w:rsidP="00FF039A">
      <w:pPr>
        <w:pStyle w:val="a8"/>
        <w:numPr>
          <w:ilvl w:val="0"/>
          <w:numId w:val="21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论坛发帖、</w:t>
      </w:r>
      <w:r>
        <w:rPr>
          <w:rFonts w:ascii="微软雅黑" w:hAnsi="微软雅黑" w:cs="Arial Unicode MS"/>
        </w:rPr>
        <w:t>评论</w:t>
      </w:r>
      <w:r>
        <w:rPr>
          <w:rFonts w:ascii="微软雅黑" w:hAnsi="微软雅黑" w:cs="Arial Unicode MS" w:hint="eastAsia"/>
        </w:rPr>
        <w:t>、</w:t>
      </w:r>
      <w:r>
        <w:rPr>
          <w:rFonts w:ascii="微软雅黑" w:hAnsi="微软雅黑" w:cs="Arial Unicode MS"/>
        </w:rPr>
        <w:t>点赞行为，时间限制，</w:t>
      </w:r>
      <w:r>
        <w:rPr>
          <w:rFonts w:ascii="微软雅黑" w:hAnsi="微软雅黑" w:cs="Arial Unicode MS" w:hint="eastAsia"/>
        </w:rPr>
        <w:t>后台</w:t>
      </w:r>
      <w:r w:rsidR="00583090">
        <w:rPr>
          <w:rFonts w:ascii="微软雅黑" w:hAnsi="微软雅黑" w:cs="Arial Unicode MS" w:hint="eastAsia"/>
        </w:rPr>
        <w:t>系统</w:t>
      </w:r>
      <w:r>
        <w:rPr>
          <w:rFonts w:ascii="微软雅黑" w:hAnsi="微软雅黑" w:cs="Arial Unicode MS" w:hint="eastAsia"/>
        </w:rPr>
        <w:t>管理员</w:t>
      </w:r>
      <w:r>
        <w:rPr>
          <w:rFonts w:ascii="微软雅黑" w:hAnsi="微软雅黑" w:cs="Arial Unicode MS"/>
        </w:rPr>
        <w:t>可配置</w:t>
      </w:r>
      <w:r w:rsidR="00274BE6">
        <w:rPr>
          <w:rFonts w:ascii="微软雅黑" w:hAnsi="微软雅黑" w:cs="Arial Unicode MS" w:hint="eastAsia"/>
        </w:rPr>
        <w:t>时间</w:t>
      </w:r>
      <w:r w:rsidR="00C85AD1">
        <w:rPr>
          <w:rFonts w:ascii="微软雅黑" w:hAnsi="微软雅黑" w:cs="Arial Unicode MS" w:hint="eastAsia"/>
        </w:rPr>
        <w:t>；</w:t>
      </w:r>
    </w:p>
    <w:p w14:paraId="46FB80BC" w14:textId="6B11D51A" w:rsidR="00C85AD1" w:rsidRDefault="00C85AD1" w:rsidP="00C85AD1">
      <w:pPr>
        <w:pStyle w:val="a8"/>
        <w:numPr>
          <w:ilvl w:val="0"/>
          <w:numId w:val="21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默认</w:t>
      </w:r>
      <w:r w:rsidRPr="00C85AD1">
        <w:rPr>
          <w:rFonts w:ascii="微软雅黑" w:hAnsi="微软雅黑" w:cs="Arial Unicode MS" w:hint="eastAsia"/>
        </w:rPr>
        <w:t>法定工作日（9:00~12：00；13:00~17:30）不可发帖、评论；</w:t>
      </w:r>
    </w:p>
    <w:p w14:paraId="5BEEA051" w14:textId="77777777" w:rsidR="00284DEA" w:rsidRPr="00383924" w:rsidRDefault="00284DEA" w:rsidP="00284DEA">
      <w:pPr>
        <w:pStyle w:val="a8"/>
        <w:ind w:left="420" w:firstLineChars="0" w:firstLine="0"/>
        <w:rPr>
          <w:rFonts w:ascii="微软雅黑" w:hAnsi="微软雅黑" w:cs="Arial Unicode MS"/>
        </w:rPr>
      </w:pPr>
    </w:p>
    <w:p w14:paraId="15AF042F" w14:textId="3B8F0ECE" w:rsidR="00BC4FE4" w:rsidRDefault="005469CD" w:rsidP="005469CD">
      <w:pPr>
        <w:rPr>
          <w:rFonts w:ascii="微软雅黑" w:hAnsi="微软雅黑" w:cs="Arial Unicode MS"/>
        </w:rPr>
      </w:pPr>
      <w:r w:rsidRPr="005469CD">
        <w:rPr>
          <w:rFonts w:ascii="微软雅黑" w:hAnsi="微软雅黑" w:cs="Arial Unicode MS" w:hint="eastAsia"/>
        </w:rPr>
        <w:t>【</w:t>
      </w:r>
      <w:r w:rsidR="00FF039A">
        <w:rPr>
          <w:rFonts w:ascii="微软雅黑" w:hAnsi="微软雅黑" w:cs="Arial Unicode MS" w:hint="eastAsia"/>
        </w:rPr>
        <w:t>x</w:t>
      </w:r>
      <w:r w:rsidR="002A3E4D">
        <w:rPr>
          <w:rFonts w:ascii="微软雅黑" w:hAnsi="微软雅黑" w:cs="Arial Unicode MS" w:hint="eastAsia"/>
        </w:rPr>
        <w:t>论坛</w:t>
      </w:r>
      <w:r w:rsidR="006B1E10">
        <w:rPr>
          <w:rFonts w:ascii="微软雅黑" w:hAnsi="微软雅黑" w:cs="Arial Unicode MS" w:hint="eastAsia"/>
        </w:rPr>
        <w:t>版块</w:t>
      </w:r>
      <w:r w:rsidR="0036142C">
        <w:rPr>
          <w:rFonts w:ascii="微软雅黑" w:hAnsi="微软雅黑" w:cs="Arial Unicode MS" w:hint="eastAsia"/>
        </w:rPr>
        <w:t>规则</w:t>
      </w:r>
      <w:r w:rsidRPr="005469CD">
        <w:rPr>
          <w:rFonts w:ascii="微软雅黑" w:hAnsi="微软雅黑" w:cs="Arial Unicode MS" w:hint="eastAsia"/>
        </w:rPr>
        <w:t>】</w:t>
      </w:r>
    </w:p>
    <w:p w14:paraId="37A703F6" w14:textId="7C1D2FF6" w:rsidR="00A04839" w:rsidRDefault="00B86384" w:rsidP="00A04839">
      <w:pPr>
        <w:pStyle w:val="a8"/>
        <w:numPr>
          <w:ilvl w:val="0"/>
          <w:numId w:val="11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系统</w:t>
      </w:r>
      <w:r>
        <w:rPr>
          <w:rFonts w:ascii="微软雅黑" w:hAnsi="微软雅黑" w:cs="Arial Unicode MS"/>
        </w:rPr>
        <w:t>默认</w:t>
      </w:r>
      <w:r w:rsidR="00FF039A">
        <w:rPr>
          <w:rFonts w:ascii="微软雅黑" w:hAnsi="微软雅黑" w:cs="Arial Unicode MS" w:hint="eastAsia"/>
        </w:rPr>
        <w:t>五</w:t>
      </w:r>
      <w:r>
        <w:rPr>
          <w:rFonts w:ascii="微软雅黑" w:hAnsi="微软雅黑" w:cs="Arial Unicode MS"/>
        </w:rPr>
        <w:t>个版块</w:t>
      </w:r>
      <w:r w:rsidR="007F7F1E">
        <w:rPr>
          <w:rFonts w:ascii="微软雅黑" w:hAnsi="微软雅黑" w:cs="Arial Unicode MS" w:hint="eastAsia"/>
        </w:rPr>
        <w:t>，</w:t>
      </w:r>
      <w:r w:rsidR="00B82C09">
        <w:rPr>
          <w:rFonts w:ascii="微软雅黑" w:hAnsi="微软雅黑" w:cs="Arial Unicode MS" w:hint="eastAsia"/>
        </w:rPr>
        <w:t>开放</w:t>
      </w:r>
      <w:r w:rsidR="007F7F1E">
        <w:rPr>
          <w:rFonts w:ascii="微软雅黑" w:hAnsi="微软雅黑" w:cs="Arial Unicode MS" w:hint="eastAsia"/>
        </w:rPr>
        <w:t>所有</w:t>
      </w:r>
      <w:r w:rsidR="007F7F1E">
        <w:rPr>
          <w:rFonts w:ascii="微软雅黑" w:hAnsi="微软雅黑" w:cs="Arial Unicode MS"/>
        </w:rPr>
        <w:t>员工可以</w:t>
      </w:r>
      <w:r w:rsidR="00B82C09">
        <w:rPr>
          <w:rFonts w:ascii="微软雅黑" w:hAnsi="微软雅黑" w:cs="Arial Unicode MS" w:hint="eastAsia"/>
        </w:rPr>
        <w:t>通过</w:t>
      </w:r>
      <w:r w:rsidR="00B82C09">
        <w:rPr>
          <w:rFonts w:ascii="微软雅黑" w:hAnsi="微软雅黑" w:cs="Arial Unicode MS"/>
        </w:rPr>
        <w:t>手机端</w:t>
      </w:r>
      <w:r w:rsidR="007F7F1E">
        <w:rPr>
          <w:rFonts w:ascii="微软雅黑" w:hAnsi="微软雅黑" w:cs="Arial Unicode MS"/>
        </w:rPr>
        <w:t>访问</w:t>
      </w:r>
      <w:r>
        <w:rPr>
          <w:rFonts w:ascii="微软雅黑" w:hAnsi="微软雅黑" w:cs="Arial Unicode MS"/>
        </w:rPr>
        <w:t>；</w:t>
      </w:r>
    </w:p>
    <w:p w14:paraId="5B1ECFF1" w14:textId="6E9B6088" w:rsidR="00B82C09" w:rsidRDefault="00A04839" w:rsidP="00A04839">
      <w:pPr>
        <w:pStyle w:val="a8"/>
        <w:numPr>
          <w:ilvl w:val="0"/>
          <w:numId w:val="11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/>
        </w:rPr>
        <w:t>版块</w:t>
      </w:r>
      <w:r>
        <w:rPr>
          <w:rFonts w:ascii="微软雅黑" w:hAnsi="微软雅黑" w:cs="Arial Unicode MS" w:hint="eastAsia"/>
        </w:rPr>
        <w:t>可</w:t>
      </w:r>
      <w:r>
        <w:rPr>
          <w:rFonts w:ascii="微软雅黑" w:hAnsi="微软雅黑" w:cs="Arial Unicode MS"/>
        </w:rPr>
        <w:t>开启匿名发帖和评论</w:t>
      </w:r>
      <w:r>
        <w:rPr>
          <w:rFonts w:ascii="微软雅黑" w:hAnsi="微软雅黑" w:cs="Arial Unicode MS" w:hint="eastAsia"/>
        </w:rPr>
        <w:t>功能</w:t>
      </w:r>
      <w:r>
        <w:rPr>
          <w:rFonts w:ascii="微软雅黑" w:hAnsi="微软雅黑" w:cs="Arial Unicode MS"/>
        </w:rPr>
        <w:t>，未开启</w:t>
      </w:r>
      <w:r w:rsidR="00FC133B">
        <w:rPr>
          <w:rFonts w:ascii="微软雅黑" w:hAnsi="微软雅黑" w:cs="Arial Unicode MS" w:hint="eastAsia"/>
        </w:rPr>
        <w:t>时</w:t>
      </w:r>
      <w:r>
        <w:rPr>
          <w:rFonts w:ascii="微软雅黑" w:hAnsi="微软雅黑" w:cs="Arial Unicode MS"/>
        </w:rPr>
        <w:t>只可实名</w:t>
      </w:r>
      <w:r>
        <w:rPr>
          <w:rFonts w:ascii="微软雅黑" w:hAnsi="微软雅黑" w:cs="Arial Unicode MS" w:hint="eastAsia"/>
        </w:rPr>
        <w:t>操作</w:t>
      </w:r>
      <w:r>
        <w:rPr>
          <w:rFonts w:ascii="微软雅黑" w:hAnsi="微软雅黑" w:cs="Arial Unicode MS"/>
        </w:rPr>
        <w:t>；</w:t>
      </w:r>
    </w:p>
    <w:p w14:paraId="7A5139F4" w14:textId="44CAA9D7" w:rsidR="009E6BEF" w:rsidRDefault="009E6BEF" w:rsidP="00A04839">
      <w:pPr>
        <w:pStyle w:val="a8"/>
        <w:numPr>
          <w:ilvl w:val="0"/>
          <w:numId w:val="11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版本状态</w:t>
      </w:r>
      <w:r>
        <w:rPr>
          <w:rFonts w:ascii="微软雅黑" w:hAnsi="微软雅黑" w:cs="Arial Unicode MS"/>
        </w:rPr>
        <w:t>：正常、关闭</w:t>
      </w:r>
      <w:r w:rsidR="0065217C">
        <w:rPr>
          <w:rFonts w:ascii="微软雅黑" w:hAnsi="微软雅黑" w:cs="Arial Unicode MS" w:hint="eastAsia"/>
        </w:rPr>
        <w:t>；</w:t>
      </w:r>
    </w:p>
    <w:p w14:paraId="1D2E621A" w14:textId="582F1499" w:rsidR="00B86384" w:rsidRDefault="00B86384" w:rsidP="00B86384">
      <w:pPr>
        <w:pStyle w:val="a8"/>
        <w:numPr>
          <w:ilvl w:val="0"/>
          <w:numId w:val="11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/>
        </w:rPr>
        <w:t>支持后台</w:t>
      </w:r>
      <w:r>
        <w:rPr>
          <w:rFonts w:ascii="微软雅黑" w:hAnsi="微软雅黑" w:cs="Arial Unicode MS" w:hint="eastAsia"/>
        </w:rPr>
        <w:t>管理</w:t>
      </w:r>
      <w:r w:rsidR="00B82C09">
        <w:rPr>
          <w:rFonts w:ascii="微软雅黑" w:hAnsi="微软雅黑" w:cs="Arial Unicode MS" w:hint="eastAsia"/>
        </w:rPr>
        <w:t>版块</w:t>
      </w:r>
      <w:r>
        <w:rPr>
          <w:rFonts w:ascii="微软雅黑" w:hAnsi="微软雅黑" w:cs="Arial Unicode MS"/>
        </w:rPr>
        <w:t>（</w:t>
      </w:r>
      <w:r>
        <w:rPr>
          <w:rFonts w:ascii="微软雅黑" w:hAnsi="微软雅黑" w:cs="Arial Unicode MS" w:hint="eastAsia"/>
        </w:rPr>
        <w:t>新增</w:t>
      </w:r>
      <w:r>
        <w:rPr>
          <w:rFonts w:ascii="微软雅黑" w:hAnsi="微软雅黑" w:cs="Arial Unicode MS"/>
        </w:rPr>
        <w:t>，</w:t>
      </w:r>
      <w:r>
        <w:rPr>
          <w:rFonts w:ascii="微软雅黑" w:hAnsi="微软雅黑" w:cs="Arial Unicode MS" w:hint="eastAsia"/>
        </w:rPr>
        <w:t>隐藏</w:t>
      </w:r>
      <w:r>
        <w:rPr>
          <w:rFonts w:ascii="微软雅黑" w:hAnsi="微软雅黑" w:cs="Arial Unicode MS"/>
        </w:rPr>
        <w:t>，编辑）</w:t>
      </w:r>
      <w:r w:rsidR="00212BFC">
        <w:rPr>
          <w:rFonts w:ascii="微软雅黑" w:hAnsi="微软雅黑" w:cs="Arial Unicode MS" w:hint="eastAsia"/>
        </w:rPr>
        <w:t>，</w:t>
      </w:r>
      <w:r w:rsidR="00AC3E82">
        <w:rPr>
          <w:rFonts w:ascii="微软雅黑" w:hAnsi="微软雅黑" w:cs="Arial Unicode MS"/>
        </w:rPr>
        <w:t>后台配置</w:t>
      </w:r>
      <w:r w:rsidR="003F3651">
        <w:rPr>
          <w:rFonts w:ascii="微软雅黑" w:hAnsi="微软雅黑" w:cs="Arial Unicode MS" w:hint="eastAsia"/>
        </w:rPr>
        <w:t>访问</w:t>
      </w:r>
      <w:r w:rsidR="009649DF">
        <w:rPr>
          <w:rFonts w:ascii="微软雅黑" w:hAnsi="微软雅黑" w:cs="Arial Unicode MS" w:hint="eastAsia"/>
        </w:rPr>
        <w:t>版块</w:t>
      </w:r>
      <w:r w:rsidR="009649DF">
        <w:rPr>
          <w:rFonts w:ascii="微软雅黑" w:hAnsi="微软雅黑" w:cs="Arial Unicode MS"/>
        </w:rPr>
        <w:t>的</w:t>
      </w:r>
      <w:r w:rsidR="00AC3E82">
        <w:rPr>
          <w:rFonts w:ascii="微软雅黑" w:hAnsi="微软雅黑" w:cs="Arial Unicode MS"/>
        </w:rPr>
        <w:t>人员权限</w:t>
      </w:r>
      <w:r w:rsidR="00AC3E82">
        <w:rPr>
          <w:rFonts w:ascii="微软雅黑" w:hAnsi="微软雅黑" w:cs="Arial Unicode MS" w:hint="eastAsia"/>
        </w:rPr>
        <w:t>；</w:t>
      </w:r>
    </w:p>
    <w:p w14:paraId="3A0C4F14" w14:textId="77777777" w:rsidR="00166453" w:rsidRDefault="00166453" w:rsidP="0067259D">
      <w:pPr>
        <w:ind w:left="420"/>
        <w:rPr>
          <w:rFonts w:ascii="微软雅黑" w:hAnsi="微软雅黑" w:cs="Arial Unicode MS"/>
        </w:rPr>
      </w:pPr>
    </w:p>
    <w:p w14:paraId="056B24A2" w14:textId="2FDE0687" w:rsidR="009B3A90" w:rsidRDefault="009B3A90" w:rsidP="009B3A90">
      <w:pPr>
        <w:rPr>
          <w:rFonts w:ascii="微软雅黑" w:hAnsi="微软雅黑" w:cs="Arial Unicode MS"/>
        </w:rPr>
      </w:pPr>
      <w:r w:rsidRPr="005469CD">
        <w:rPr>
          <w:rFonts w:ascii="微软雅黑" w:hAnsi="微软雅黑" w:cs="Arial Unicode MS" w:hint="eastAsia"/>
        </w:rPr>
        <w:t>【</w:t>
      </w:r>
      <w:r w:rsidR="002A3E4D">
        <w:rPr>
          <w:rFonts w:ascii="微软雅黑" w:hAnsi="微软雅黑" w:cs="Arial Unicode MS" w:hint="eastAsia"/>
        </w:rPr>
        <w:t>x论坛</w:t>
      </w:r>
      <w:r>
        <w:rPr>
          <w:rFonts w:ascii="微软雅黑" w:hAnsi="微软雅黑" w:cs="Arial Unicode MS" w:hint="eastAsia"/>
        </w:rPr>
        <w:t>发帖后台规则</w:t>
      </w:r>
      <w:r w:rsidRPr="005469CD">
        <w:rPr>
          <w:rFonts w:ascii="微软雅黑" w:hAnsi="微软雅黑" w:cs="Arial Unicode MS" w:hint="eastAsia"/>
        </w:rPr>
        <w:t>】</w:t>
      </w:r>
    </w:p>
    <w:p w14:paraId="7A691C7C" w14:textId="1E1E6EF2" w:rsidR="009B3A90" w:rsidRDefault="00F67A30" w:rsidP="009B3A90">
      <w:pPr>
        <w:pStyle w:val="a8"/>
        <w:numPr>
          <w:ilvl w:val="0"/>
          <w:numId w:val="14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系统</w:t>
      </w:r>
      <w:r>
        <w:rPr>
          <w:rFonts w:ascii="微软雅黑" w:hAnsi="微软雅黑" w:cs="Arial Unicode MS"/>
        </w:rPr>
        <w:t>管理员可</w:t>
      </w:r>
      <w:r w:rsidR="009B3A90">
        <w:rPr>
          <w:rFonts w:ascii="微软雅黑" w:hAnsi="微软雅黑" w:cs="Arial Unicode MS" w:hint="eastAsia"/>
        </w:rPr>
        <w:t>配置</w:t>
      </w:r>
      <w:r w:rsidR="009B3A90">
        <w:rPr>
          <w:rFonts w:ascii="微软雅黑" w:hAnsi="微软雅黑" w:cs="Arial Unicode MS"/>
        </w:rPr>
        <w:t>发布帖子的</w:t>
      </w:r>
      <w:r>
        <w:rPr>
          <w:rFonts w:ascii="微软雅黑" w:hAnsi="微软雅黑" w:cs="Arial Unicode MS" w:hint="eastAsia"/>
        </w:rPr>
        <w:t>限制</w:t>
      </w:r>
      <w:r w:rsidR="009B3A90">
        <w:rPr>
          <w:rFonts w:ascii="微软雅黑" w:hAnsi="微软雅黑" w:cs="Arial Unicode MS"/>
        </w:rPr>
        <w:t>时间点，默认为工作日（</w:t>
      </w:r>
      <w:r w:rsidR="009B3A90">
        <w:rPr>
          <w:rFonts w:ascii="微软雅黑" w:hAnsi="微软雅黑" w:cs="Arial Unicode MS" w:hint="eastAsia"/>
        </w:rPr>
        <w:t>9:</w:t>
      </w:r>
      <w:r w:rsidR="009B3A90">
        <w:rPr>
          <w:rFonts w:ascii="微软雅黑" w:hAnsi="微软雅黑" w:cs="Arial Unicode MS"/>
        </w:rPr>
        <w:t>0</w:t>
      </w:r>
      <w:r w:rsidR="009B3A90">
        <w:rPr>
          <w:rFonts w:ascii="微软雅黑" w:hAnsi="微软雅黑" w:cs="Arial Unicode MS" w:hint="eastAsia"/>
        </w:rPr>
        <w:t>0</w:t>
      </w:r>
      <w:r w:rsidR="009B3A90">
        <w:rPr>
          <w:rFonts w:ascii="微软雅黑" w:hAnsi="微软雅黑" w:cs="Arial Unicode MS"/>
        </w:rPr>
        <w:t>~12</w:t>
      </w:r>
      <w:r w:rsidR="009B3A90">
        <w:rPr>
          <w:rFonts w:ascii="微软雅黑" w:hAnsi="微软雅黑" w:cs="Arial Unicode MS" w:hint="eastAsia"/>
        </w:rPr>
        <w:t>:</w:t>
      </w:r>
      <w:r w:rsidR="009B3A90">
        <w:rPr>
          <w:rFonts w:ascii="微软雅黑" w:hAnsi="微软雅黑" w:cs="Arial Unicode MS"/>
        </w:rPr>
        <w:t>0</w:t>
      </w:r>
      <w:r w:rsidR="009B3A90">
        <w:rPr>
          <w:rFonts w:ascii="微软雅黑" w:hAnsi="微软雅黑" w:cs="Arial Unicode MS" w:hint="eastAsia"/>
        </w:rPr>
        <w:t>0,13:</w:t>
      </w:r>
      <w:r w:rsidR="009B3A90">
        <w:rPr>
          <w:rFonts w:ascii="微软雅黑" w:hAnsi="微软雅黑" w:cs="Arial Unicode MS"/>
        </w:rPr>
        <w:t>0</w:t>
      </w:r>
      <w:r w:rsidR="009B3A90">
        <w:rPr>
          <w:rFonts w:ascii="微软雅黑" w:hAnsi="微软雅黑" w:cs="Arial Unicode MS" w:hint="eastAsia"/>
        </w:rPr>
        <w:t>0</w:t>
      </w:r>
      <w:r w:rsidR="009B3A90">
        <w:rPr>
          <w:rFonts w:ascii="微软雅黑" w:hAnsi="微软雅黑" w:cs="Arial Unicode MS"/>
        </w:rPr>
        <w:t>~17</w:t>
      </w:r>
      <w:r w:rsidR="009B3A90">
        <w:rPr>
          <w:rFonts w:ascii="微软雅黑" w:hAnsi="微软雅黑" w:cs="Arial Unicode MS" w:hint="eastAsia"/>
        </w:rPr>
        <w:t>:30</w:t>
      </w:r>
      <w:r w:rsidR="004B08B7">
        <w:rPr>
          <w:rFonts w:ascii="微软雅黑" w:hAnsi="微软雅黑" w:cs="Arial Unicode MS" w:hint="eastAsia"/>
        </w:rPr>
        <w:t>）</w:t>
      </w:r>
      <w:r w:rsidR="009B3A90">
        <w:rPr>
          <w:rFonts w:ascii="微软雅黑" w:hAnsi="微软雅黑" w:cs="Arial Unicode MS" w:hint="eastAsia"/>
        </w:rPr>
        <w:t>不可发布；</w:t>
      </w:r>
    </w:p>
    <w:p w14:paraId="2D76C5BF" w14:textId="77777777" w:rsidR="009B3A90" w:rsidRDefault="009B3A90" w:rsidP="009B3A90">
      <w:pPr>
        <w:pStyle w:val="a8"/>
        <w:numPr>
          <w:ilvl w:val="0"/>
          <w:numId w:val="14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/>
        </w:rPr>
        <w:t>初始化敏感词库后</w:t>
      </w:r>
      <w:r>
        <w:rPr>
          <w:rFonts w:ascii="微软雅黑" w:hAnsi="微软雅黑" w:cs="Arial Unicode MS" w:hint="eastAsia"/>
        </w:rPr>
        <w:t>，后台可</w:t>
      </w:r>
      <w:r>
        <w:rPr>
          <w:rFonts w:ascii="微软雅黑" w:hAnsi="微软雅黑" w:cs="Arial Unicode MS"/>
        </w:rPr>
        <w:t>管理维护敏感词库</w:t>
      </w:r>
      <w:r>
        <w:rPr>
          <w:rFonts w:ascii="微软雅黑" w:hAnsi="微软雅黑" w:cs="Arial Unicode MS" w:hint="eastAsia"/>
        </w:rPr>
        <w:t>；</w:t>
      </w:r>
    </w:p>
    <w:p w14:paraId="08C874B7" w14:textId="7B4AE92D" w:rsidR="0084764F" w:rsidRDefault="0084764F" w:rsidP="009B3A90">
      <w:pPr>
        <w:pStyle w:val="a8"/>
        <w:numPr>
          <w:ilvl w:val="0"/>
          <w:numId w:val="14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增加黑名单</w:t>
      </w:r>
      <w:r>
        <w:rPr>
          <w:rFonts w:ascii="微软雅黑" w:hAnsi="微软雅黑" w:cs="Arial Unicode MS"/>
        </w:rPr>
        <w:t>机制，在黑名单的员工，发帖后，只</w:t>
      </w:r>
      <w:r>
        <w:rPr>
          <w:rFonts w:ascii="微软雅黑" w:hAnsi="微软雅黑" w:cs="Arial Unicode MS" w:hint="eastAsia"/>
        </w:rPr>
        <w:t>本人</w:t>
      </w:r>
      <w:r>
        <w:rPr>
          <w:rFonts w:ascii="微软雅黑" w:hAnsi="微软雅黑" w:cs="Arial Unicode MS"/>
        </w:rPr>
        <w:t>可见，必须管理员审核通过后才</w:t>
      </w:r>
      <w:r>
        <w:rPr>
          <w:rFonts w:ascii="微软雅黑" w:hAnsi="微软雅黑" w:cs="Arial Unicode MS" w:hint="eastAsia"/>
        </w:rPr>
        <w:t>可以</w:t>
      </w:r>
      <w:r>
        <w:rPr>
          <w:rFonts w:ascii="微软雅黑" w:hAnsi="微软雅黑" w:cs="Arial Unicode MS"/>
        </w:rPr>
        <w:t>所有人</w:t>
      </w:r>
      <w:r>
        <w:rPr>
          <w:rFonts w:ascii="微软雅黑" w:hAnsi="微软雅黑" w:cs="Arial Unicode MS" w:hint="eastAsia"/>
        </w:rPr>
        <w:t>可见</w:t>
      </w:r>
      <w:r>
        <w:rPr>
          <w:rFonts w:ascii="微软雅黑" w:hAnsi="微软雅黑" w:cs="Arial Unicode MS"/>
        </w:rPr>
        <w:t>；</w:t>
      </w:r>
    </w:p>
    <w:p w14:paraId="7D3B16CA" w14:textId="31DB8FFE" w:rsidR="004E7FAE" w:rsidRDefault="008E4F9E" w:rsidP="009B3A90">
      <w:pPr>
        <w:pStyle w:val="a8"/>
        <w:numPr>
          <w:ilvl w:val="0"/>
          <w:numId w:val="14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审核</w:t>
      </w:r>
      <w:r>
        <w:rPr>
          <w:rFonts w:ascii="微软雅黑" w:hAnsi="微软雅黑" w:cs="Arial Unicode MS"/>
        </w:rPr>
        <w:t>规则：</w:t>
      </w:r>
      <w:r w:rsidR="0084764F">
        <w:rPr>
          <w:rFonts w:ascii="微软雅黑" w:hAnsi="微软雅黑" w:cs="Arial Unicode MS" w:hint="eastAsia"/>
        </w:rPr>
        <w:t>黑名单</w:t>
      </w:r>
      <w:r w:rsidR="0084764F">
        <w:rPr>
          <w:rFonts w:ascii="微软雅黑" w:hAnsi="微软雅黑" w:cs="Arial Unicode MS"/>
        </w:rPr>
        <w:t>员工需要</w:t>
      </w:r>
      <w:r>
        <w:rPr>
          <w:rFonts w:ascii="微软雅黑" w:hAnsi="微软雅黑" w:cs="Arial Unicode MS" w:hint="eastAsia"/>
        </w:rPr>
        <w:t>前置</w:t>
      </w:r>
      <w:r w:rsidR="0084764F">
        <w:rPr>
          <w:rFonts w:ascii="微软雅黑" w:hAnsi="微软雅黑" w:cs="Arial Unicode MS" w:hint="eastAsia"/>
        </w:rPr>
        <w:t>审核</w:t>
      </w:r>
      <w:r>
        <w:rPr>
          <w:rFonts w:ascii="微软雅黑" w:hAnsi="微软雅黑" w:cs="Arial Unicode MS" w:hint="eastAsia"/>
        </w:rPr>
        <w:t>，</w:t>
      </w:r>
      <w:r w:rsidR="004E7FAE">
        <w:rPr>
          <w:rFonts w:ascii="微软雅黑" w:hAnsi="微软雅黑" w:cs="Arial Unicode MS"/>
        </w:rPr>
        <w:t>审核</w:t>
      </w:r>
      <w:r w:rsidR="004E7FAE">
        <w:rPr>
          <w:rFonts w:ascii="微软雅黑" w:hAnsi="微软雅黑" w:cs="Arial Unicode MS" w:hint="eastAsia"/>
        </w:rPr>
        <w:t>通过</w:t>
      </w:r>
      <w:r w:rsidR="004E7FAE">
        <w:rPr>
          <w:rFonts w:ascii="微软雅黑" w:hAnsi="微软雅黑" w:cs="Arial Unicode MS"/>
        </w:rPr>
        <w:t>后所有人可见；</w:t>
      </w:r>
      <w:r w:rsidR="004E7FAE">
        <w:rPr>
          <w:rFonts w:ascii="微软雅黑" w:hAnsi="微软雅黑" w:cs="Arial Unicode MS" w:hint="eastAsia"/>
        </w:rPr>
        <w:t>审核拒绝在我</w:t>
      </w:r>
      <w:r w:rsidR="004E7FAE">
        <w:rPr>
          <w:rFonts w:ascii="微软雅黑" w:hAnsi="微软雅黑" w:cs="Arial Unicode MS"/>
        </w:rPr>
        <w:t>的动态显示拒绝原因；</w:t>
      </w:r>
      <w:r w:rsidR="00DE73DE">
        <w:rPr>
          <w:rFonts w:ascii="微软雅黑" w:hAnsi="微软雅黑" w:cs="Arial Unicode MS" w:hint="eastAsia"/>
        </w:rPr>
        <w:t>白名单</w:t>
      </w:r>
      <w:r w:rsidR="00DE73DE">
        <w:rPr>
          <w:rFonts w:ascii="微软雅黑" w:hAnsi="微软雅黑" w:cs="Arial Unicode MS"/>
        </w:rPr>
        <w:t>员工后置审核，</w:t>
      </w:r>
      <w:r w:rsidR="00DE73DE">
        <w:rPr>
          <w:rFonts w:ascii="微软雅黑" w:hAnsi="微软雅黑" w:cs="Arial Unicode MS" w:hint="eastAsia"/>
        </w:rPr>
        <w:t>白名单</w:t>
      </w:r>
      <w:r w:rsidR="00DE73DE">
        <w:rPr>
          <w:rFonts w:ascii="微软雅黑" w:hAnsi="微软雅黑" w:cs="Arial Unicode MS"/>
        </w:rPr>
        <w:t>员工发帖后所有人可见。</w:t>
      </w:r>
    </w:p>
    <w:p w14:paraId="0A646B2F" w14:textId="3812C7C2" w:rsidR="00145E9D" w:rsidRDefault="00145E9D" w:rsidP="009B3A90">
      <w:pPr>
        <w:pStyle w:val="a8"/>
        <w:numPr>
          <w:ilvl w:val="0"/>
          <w:numId w:val="14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帖子状态</w:t>
      </w:r>
      <w:r>
        <w:rPr>
          <w:rFonts w:ascii="微软雅黑" w:hAnsi="微软雅黑" w:cs="Arial Unicode MS"/>
        </w:rPr>
        <w:t>：</w:t>
      </w:r>
      <w:r w:rsidR="001A191B">
        <w:rPr>
          <w:rFonts w:ascii="微软雅黑" w:hAnsi="微软雅黑" w:cs="Arial Unicode MS" w:hint="eastAsia"/>
        </w:rPr>
        <w:t>草稿</w:t>
      </w:r>
      <w:r w:rsidR="001A191B">
        <w:rPr>
          <w:rFonts w:ascii="微软雅黑" w:hAnsi="微软雅黑" w:cs="Arial Unicode MS"/>
        </w:rPr>
        <w:t>、</w:t>
      </w:r>
      <w:r>
        <w:rPr>
          <w:rFonts w:ascii="微软雅黑" w:hAnsi="微软雅黑" w:cs="Arial Unicode MS" w:hint="eastAsia"/>
        </w:rPr>
        <w:t>待审</w:t>
      </w:r>
      <w:r>
        <w:rPr>
          <w:rFonts w:ascii="微软雅黑" w:hAnsi="微软雅黑" w:cs="Arial Unicode MS"/>
        </w:rPr>
        <w:t>、</w:t>
      </w:r>
      <w:r>
        <w:rPr>
          <w:rFonts w:ascii="微软雅黑" w:hAnsi="微软雅黑" w:cs="Arial Unicode MS" w:hint="eastAsia"/>
        </w:rPr>
        <w:t>拒绝</w:t>
      </w:r>
      <w:r>
        <w:rPr>
          <w:rFonts w:ascii="微软雅黑" w:hAnsi="微软雅黑" w:cs="Arial Unicode MS"/>
        </w:rPr>
        <w:t>、正常、</w:t>
      </w:r>
      <w:r>
        <w:rPr>
          <w:rFonts w:ascii="微软雅黑" w:hAnsi="微软雅黑" w:cs="Arial Unicode MS" w:hint="eastAsia"/>
        </w:rPr>
        <w:t>删除</w:t>
      </w:r>
      <w:r w:rsidR="00C824EB">
        <w:rPr>
          <w:rFonts w:ascii="微软雅黑" w:hAnsi="微软雅黑" w:cs="Arial Unicode MS" w:hint="eastAsia"/>
        </w:rPr>
        <w:t>；</w:t>
      </w:r>
    </w:p>
    <w:p w14:paraId="15D161A7" w14:textId="77777777" w:rsidR="00166453" w:rsidRDefault="00166453" w:rsidP="0014013C">
      <w:pPr>
        <w:rPr>
          <w:rFonts w:ascii="微软雅黑" w:hAnsi="微软雅黑" w:cs="Arial Unicode MS"/>
        </w:rPr>
      </w:pPr>
    </w:p>
    <w:p w14:paraId="43EF9055" w14:textId="11C7D42A" w:rsidR="0014013C" w:rsidRDefault="0014013C" w:rsidP="0014013C">
      <w:pPr>
        <w:rPr>
          <w:rFonts w:ascii="微软雅黑" w:hAnsi="微软雅黑" w:cs="Arial Unicode MS"/>
        </w:rPr>
      </w:pPr>
      <w:r w:rsidRPr="005469CD">
        <w:rPr>
          <w:rFonts w:ascii="微软雅黑" w:hAnsi="微软雅黑" w:cs="Arial Unicode MS" w:hint="eastAsia"/>
        </w:rPr>
        <w:t>【</w:t>
      </w:r>
      <w:r w:rsidR="00E63D72">
        <w:rPr>
          <w:rFonts w:ascii="微软雅黑" w:hAnsi="微软雅黑" w:cs="Arial Unicode MS" w:hint="eastAsia"/>
        </w:rPr>
        <w:t>x</w:t>
      </w:r>
      <w:r w:rsidR="002A3E4D">
        <w:rPr>
          <w:rFonts w:ascii="微软雅黑" w:hAnsi="微软雅黑" w:cs="Arial Unicode MS" w:hint="eastAsia"/>
        </w:rPr>
        <w:t>论坛</w:t>
      </w:r>
      <w:r>
        <w:rPr>
          <w:rFonts w:ascii="微软雅黑" w:hAnsi="微软雅黑" w:cs="Arial Unicode MS"/>
        </w:rPr>
        <w:t>帖子置顶</w:t>
      </w:r>
      <w:r>
        <w:rPr>
          <w:rFonts w:ascii="微软雅黑" w:hAnsi="微软雅黑" w:cs="Arial Unicode MS" w:hint="eastAsia"/>
        </w:rPr>
        <w:t>规则</w:t>
      </w:r>
      <w:r w:rsidRPr="005469CD">
        <w:rPr>
          <w:rFonts w:ascii="微软雅黑" w:hAnsi="微软雅黑" w:cs="Arial Unicode MS" w:hint="eastAsia"/>
        </w:rPr>
        <w:t>】</w:t>
      </w:r>
    </w:p>
    <w:p w14:paraId="5880F1F5" w14:textId="7AD8BBE4" w:rsidR="0014013C" w:rsidRDefault="0014013C" w:rsidP="00DF6BCA">
      <w:pPr>
        <w:pStyle w:val="a8"/>
        <w:numPr>
          <w:ilvl w:val="0"/>
          <w:numId w:val="12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/>
        </w:rPr>
        <w:t>置顶</w:t>
      </w:r>
      <w:r>
        <w:rPr>
          <w:rFonts w:ascii="微软雅黑" w:hAnsi="微软雅黑" w:cs="Arial Unicode MS" w:hint="eastAsia"/>
        </w:rPr>
        <w:t>后</w:t>
      </w:r>
      <w:r>
        <w:rPr>
          <w:rFonts w:ascii="微软雅黑" w:hAnsi="微软雅黑" w:cs="Arial Unicode MS"/>
        </w:rPr>
        <w:t>在当前版块首屏置顶显示，并显示new</w:t>
      </w:r>
      <w:r>
        <w:rPr>
          <w:rFonts w:ascii="微软雅黑" w:hAnsi="微软雅黑" w:cs="Arial Unicode MS" w:hint="eastAsia"/>
        </w:rPr>
        <w:t>标识</w:t>
      </w:r>
      <w:r>
        <w:rPr>
          <w:rFonts w:ascii="微软雅黑" w:hAnsi="微软雅黑" w:cs="Arial Unicode MS"/>
        </w:rPr>
        <w:t>，</w:t>
      </w:r>
      <w:r>
        <w:rPr>
          <w:rFonts w:ascii="微软雅黑" w:hAnsi="微软雅黑" w:cs="Arial Unicode MS" w:hint="eastAsia"/>
        </w:rPr>
        <w:t>员工</w:t>
      </w:r>
      <w:r>
        <w:rPr>
          <w:rFonts w:ascii="微软雅黑" w:hAnsi="微软雅黑" w:cs="Arial Unicode MS"/>
        </w:rPr>
        <w:t>点击后显示new</w:t>
      </w:r>
      <w:r>
        <w:rPr>
          <w:rFonts w:ascii="微软雅黑" w:hAnsi="微软雅黑" w:cs="Arial Unicode MS" w:hint="eastAsia"/>
        </w:rPr>
        <w:t>显示</w:t>
      </w:r>
      <w:r>
        <w:rPr>
          <w:rFonts w:ascii="微软雅黑" w:hAnsi="微软雅黑" w:cs="Arial Unicode MS"/>
        </w:rPr>
        <w:t>提醒</w:t>
      </w:r>
      <w:r w:rsidR="00E2036C">
        <w:rPr>
          <w:rFonts w:ascii="微软雅黑" w:hAnsi="微软雅黑" w:cs="Arial Unicode MS" w:hint="eastAsia"/>
        </w:rPr>
        <w:t>；</w:t>
      </w:r>
    </w:p>
    <w:p w14:paraId="65CF1F1D" w14:textId="50ED0D65" w:rsidR="0014013C" w:rsidRDefault="0014013C" w:rsidP="00DF6BCA">
      <w:pPr>
        <w:pStyle w:val="a8"/>
        <w:numPr>
          <w:ilvl w:val="0"/>
          <w:numId w:val="12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所有</w:t>
      </w:r>
      <w:r>
        <w:rPr>
          <w:rFonts w:ascii="微软雅黑" w:hAnsi="微软雅黑" w:cs="Arial Unicode MS"/>
        </w:rPr>
        <w:t>置顶</w:t>
      </w:r>
      <w:r>
        <w:rPr>
          <w:rFonts w:ascii="微软雅黑" w:hAnsi="微软雅黑" w:cs="Arial Unicode MS" w:hint="eastAsia"/>
        </w:rPr>
        <w:t>帖子</w:t>
      </w:r>
      <w:r>
        <w:rPr>
          <w:rFonts w:ascii="微软雅黑" w:hAnsi="微软雅黑" w:cs="Arial Unicode MS"/>
        </w:rPr>
        <w:t>，</w:t>
      </w:r>
      <w:r>
        <w:rPr>
          <w:rFonts w:ascii="微软雅黑" w:hAnsi="微软雅黑" w:cs="Arial Unicode MS" w:hint="eastAsia"/>
        </w:rPr>
        <w:t>按照</w:t>
      </w:r>
      <w:r w:rsidR="00DB7F3A">
        <w:rPr>
          <w:rFonts w:ascii="微软雅黑" w:hAnsi="微软雅黑" w:cs="Arial Unicode MS" w:hint="eastAsia"/>
        </w:rPr>
        <w:t>操作</w:t>
      </w:r>
      <w:r w:rsidR="00DB7F3A">
        <w:rPr>
          <w:rFonts w:ascii="微软雅黑" w:hAnsi="微软雅黑" w:cs="Arial Unicode MS"/>
        </w:rPr>
        <w:t>置顶</w:t>
      </w:r>
      <w:r>
        <w:rPr>
          <w:rFonts w:ascii="微软雅黑" w:hAnsi="微软雅黑" w:cs="Arial Unicode MS"/>
        </w:rPr>
        <w:t>时间倒叙排列</w:t>
      </w:r>
      <w:r w:rsidR="00293DD9">
        <w:rPr>
          <w:rFonts w:ascii="微软雅黑" w:hAnsi="微软雅黑" w:cs="Arial Unicode MS" w:hint="eastAsia"/>
        </w:rPr>
        <w:t>；</w:t>
      </w:r>
    </w:p>
    <w:p w14:paraId="2D864514" w14:textId="19E84EF8" w:rsidR="00331DCE" w:rsidRPr="00331DCE" w:rsidRDefault="0014013C" w:rsidP="00331DCE">
      <w:pPr>
        <w:pStyle w:val="a8"/>
        <w:numPr>
          <w:ilvl w:val="0"/>
          <w:numId w:val="12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帖子</w:t>
      </w:r>
      <w:r>
        <w:rPr>
          <w:rFonts w:ascii="微软雅黑" w:hAnsi="微软雅黑" w:cs="Arial Unicode MS"/>
        </w:rPr>
        <w:t>置顶</w:t>
      </w:r>
      <w:r w:rsidR="007C3D6B">
        <w:rPr>
          <w:rFonts w:ascii="微软雅黑" w:hAnsi="微软雅黑" w:cs="Arial Unicode MS" w:hint="eastAsia"/>
        </w:rPr>
        <w:t>取消</w:t>
      </w:r>
      <w:r w:rsidR="007C3D6B">
        <w:rPr>
          <w:rFonts w:ascii="微软雅黑" w:hAnsi="微软雅黑" w:cs="Arial Unicode MS"/>
        </w:rPr>
        <w:t>分</w:t>
      </w:r>
      <w:r w:rsidR="002A5C3F">
        <w:rPr>
          <w:rFonts w:ascii="微软雅黑" w:hAnsi="微软雅黑" w:cs="Arial Unicode MS" w:hint="eastAsia"/>
        </w:rPr>
        <w:t>两</w:t>
      </w:r>
      <w:r w:rsidR="007C3D6B">
        <w:rPr>
          <w:rFonts w:ascii="微软雅黑" w:hAnsi="微软雅黑" w:cs="Arial Unicode MS" w:hint="eastAsia"/>
        </w:rPr>
        <w:t>种方式</w:t>
      </w:r>
      <w:r w:rsidR="007C3D6B">
        <w:rPr>
          <w:rFonts w:ascii="微软雅黑" w:hAnsi="微软雅黑" w:cs="Arial Unicode MS"/>
        </w:rPr>
        <w:t>：</w:t>
      </w:r>
      <w:r w:rsidR="00C17EA3">
        <w:rPr>
          <w:rFonts w:ascii="微软雅黑" w:hAnsi="微软雅黑" w:cs="Arial Unicode MS" w:hint="eastAsia"/>
        </w:rPr>
        <w:t>a</w:t>
      </w:r>
      <w:r>
        <w:rPr>
          <w:rFonts w:ascii="微软雅黑" w:hAnsi="微软雅黑" w:cs="Arial Unicode MS"/>
        </w:rPr>
        <w:t>设置置顶时效，到期自动</w:t>
      </w:r>
      <w:r>
        <w:rPr>
          <w:rFonts w:ascii="微软雅黑" w:hAnsi="微软雅黑" w:cs="Arial Unicode MS" w:hint="eastAsia"/>
        </w:rPr>
        <w:t>下架</w:t>
      </w:r>
      <w:r>
        <w:rPr>
          <w:rFonts w:ascii="微软雅黑" w:hAnsi="微软雅黑" w:cs="Arial Unicode MS"/>
        </w:rPr>
        <w:t>，</w:t>
      </w:r>
      <w:r w:rsidR="00C17EA3">
        <w:rPr>
          <w:rFonts w:ascii="微软雅黑" w:hAnsi="微软雅黑" w:cs="Arial Unicode MS" w:hint="eastAsia"/>
        </w:rPr>
        <w:t>b</w:t>
      </w:r>
      <w:r>
        <w:rPr>
          <w:rFonts w:ascii="微软雅黑" w:hAnsi="微软雅黑" w:cs="Arial Unicode MS"/>
        </w:rPr>
        <w:t>管理员手动</w:t>
      </w:r>
      <w:r>
        <w:rPr>
          <w:rFonts w:ascii="微软雅黑" w:hAnsi="微软雅黑" w:cs="Arial Unicode MS" w:hint="eastAsia"/>
        </w:rPr>
        <w:t>操作“取消</w:t>
      </w:r>
      <w:r>
        <w:rPr>
          <w:rFonts w:ascii="微软雅黑" w:hAnsi="微软雅黑" w:cs="Arial Unicode MS"/>
        </w:rPr>
        <w:t>置顶</w:t>
      </w:r>
      <w:r>
        <w:rPr>
          <w:rFonts w:ascii="微软雅黑" w:hAnsi="微软雅黑" w:cs="Arial Unicode MS" w:hint="eastAsia"/>
        </w:rPr>
        <w:t>”</w:t>
      </w:r>
      <w:r w:rsidR="00293DD9">
        <w:rPr>
          <w:rFonts w:ascii="微软雅黑" w:hAnsi="微软雅黑" w:cs="Arial Unicode MS" w:hint="eastAsia"/>
        </w:rPr>
        <w:t>；</w:t>
      </w:r>
    </w:p>
    <w:p w14:paraId="1C9C1066" w14:textId="77777777" w:rsidR="00166453" w:rsidRDefault="00166453" w:rsidP="009649DF">
      <w:pPr>
        <w:rPr>
          <w:rFonts w:ascii="微软雅黑" w:hAnsi="微软雅黑" w:cs="Arial Unicode MS"/>
        </w:rPr>
      </w:pPr>
    </w:p>
    <w:p w14:paraId="07BD6335" w14:textId="48C53F42" w:rsidR="004C042A" w:rsidRPr="009649DF" w:rsidRDefault="00C97185" w:rsidP="009649DF">
      <w:pPr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【</w:t>
      </w:r>
      <w:r w:rsidR="002A3E4D">
        <w:rPr>
          <w:rFonts w:ascii="微软雅黑" w:hAnsi="微软雅黑" w:cs="Arial Unicode MS" w:hint="eastAsia"/>
        </w:rPr>
        <w:t>xx论坛</w:t>
      </w:r>
      <w:r w:rsidR="00992500">
        <w:rPr>
          <w:rFonts w:ascii="微软雅黑" w:hAnsi="微软雅黑" w:cs="Arial Unicode MS" w:hint="eastAsia"/>
        </w:rPr>
        <w:t>监管审查</w:t>
      </w:r>
      <w:r>
        <w:rPr>
          <w:rFonts w:ascii="微软雅黑" w:hAnsi="微软雅黑" w:cs="Arial Unicode MS"/>
        </w:rPr>
        <w:t>规则</w:t>
      </w:r>
      <w:r>
        <w:rPr>
          <w:rFonts w:ascii="微软雅黑" w:hAnsi="微软雅黑" w:cs="Arial Unicode MS" w:hint="eastAsia"/>
        </w:rPr>
        <w:t>】</w:t>
      </w:r>
    </w:p>
    <w:p w14:paraId="1AEE916F" w14:textId="6D0DE675" w:rsidR="000F6F8B" w:rsidRDefault="008D4894" w:rsidP="00C97185">
      <w:pPr>
        <w:pStyle w:val="a8"/>
        <w:numPr>
          <w:ilvl w:val="0"/>
          <w:numId w:val="15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lastRenderedPageBreak/>
        <w:t>帖子/</w:t>
      </w:r>
      <w:r w:rsidR="00992500">
        <w:rPr>
          <w:rFonts w:ascii="微软雅黑" w:hAnsi="微软雅黑" w:cs="Arial Unicode MS" w:hint="eastAsia"/>
        </w:rPr>
        <w:t>评论</w:t>
      </w:r>
      <w:r w:rsidR="00145E9D">
        <w:rPr>
          <w:rFonts w:ascii="微软雅黑" w:hAnsi="微软雅黑" w:cs="Arial Unicode MS" w:hint="eastAsia"/>
        </w:rPr>
        <w:t>审核</w:t>
      </w:r>
      <w:r w:rsidR="004C1FAD">
        <w:rPr>
          <w:rFonts w:ascii="微软雅黑" w:hAnsi="微软雅黑" w:cs="Arial Unicode MS" w:hint="eastAsia"/>
        </w:rPr>
        <w:t>状态</w:t>
      </w:r>
      <w:r w:rsidR="00ED2C8B">
        <w:rPr>
          <w:rFonts w:ascii="微软雅黑" w:hAnsi="微软雅黑" w:cs="Arial Unicode MS"/>
        </w:rPr>
        <w:t>：</w:t>
      </w:r>
      <w:r w:rsidR="00ED2C8B">
        <w:rPr>
          <w:rFonts w:ascii="微软雅黑" w:hAnsi="微软雅黑" w:cs="Arial Unicode MS" w:hint="eastAsia"/>
        </w:rPr>
        <w:t>待审</w:t>
      </w:r>
      <w:r w:rsidR="00ED2C8B">
        <w:rPr>
          <w:rFonts w:ascii="微软雅黑" w:hAnsi="微软雅黑" w:cs="Arial Unicode MS"/>
        </w:rPr>
        <w:t>、</w:t>
      </w:r>
      <w:r w:rsidR="00C824EB">
        <w:rPr>
          <w:rFonts w:ascii="微软雅黑" w:hAnsi="微软雅黑" w:cs="Arial Unicode MS" w:hint="eastAsia"/>
        </w:rPr>
        <w:t>拒绝</w:t>
      </w:r>
      <w:r w:rsidR="00C824EB">
        <w:rPr>
          <w:rFonts w:ascii="微软雅黑" w:hAnsi="微软雅黑" w:cs="Arial Unicode MS"/>
        </w:rPr>
        <w:t>、</w:t>
      </w:r>
      <w:r w:rsidR="00ED2C8B">
        <w:rPr>
          <w:rFonts w:ascii="微软雅黑" w:hAnsi="微软雅黑" w:cs="Arial Unicode MS" w:hint="eastAsia"/>
        </w:rPr>
        <w:t>正常</w:t>
      </w:r>
      <w:r w:rsidR="00ED2C8B">
        <w:rPr>
          <w:rFonts w:ascii="微软雅黑" w:hAnsi="微软雅黑" w:cs="Arial Unicode MS"/>
        </w:rPr>
        <w:t>、删除</w:t>
      </w:r>
      <w:r w:rsidR="00992500">
        <w:rPr>
          <w:rFonts w:ascii="微软雅黑" w:hAnsi="微软雅黑" w:cs="Arial Unicode MS" w:hint="eastAsia"/>
        </w:rPr>
        <w:t>；</w:t>
      </w:r>
    </w:p>
    <w:p w14:paraId="76293A12" w14:textId="5F5DE982" w:rsidR="00992500" w:rsidRDefault="00992500" w:rsidP="00C97185">
      <w:pPr>
        <w:pStyle w:val="a8"/>
        <w:numPr>
          <w:ilvl w:val="0"/>
          <w:numId w:val="15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帖子</w:t>
      </w:r>
      <w:r>
        <w:rPr>
          <w:rFonts w:ascii="微软雅黑" w:hAnsi="微软雅黑" w:cs="Arial Unicode MS"/>
        </w:rPr>
        <w:t>审核拒绝需写明原因</w:t>
      </w:r>
      <w:r>
        <w:rPr>
          <w:rFonts w:ascii="微软雅黑" w:hAnsi="微软雅黑" w:cs="Arial Unicode MS" w:hint="eastAsia"/>
        </w:rPr>
        <w:t>，同步</w:t>
      </w:r>
      <w:r>
        <w:rPr>
          <w:rFonts w:ascii="微软雅黑" w:hAnsi="微软雅黑" w:cs="Arial Unicode MS"/>
        </w:rPr>
        <w:t>显示到</w:t>
      </w:r>
      <w:r w:rsidR="004E7FAE">
        <w:rPr>
          <w:rFonts w:ascii="微软雅黑" w:hAnsi="微软雅黑" w:cs="Arial Unicode MS" w:hint="eastAsia"/>
        </w:rPr>
        <w:t>我</w:t>
      </w:r>
      <w:r w:rsidR="004E7FAE">
        <w:rPr>
          <w:rFonts w:ascii="微软雅黑" w:hAnsi="微软雅黑" w:cs="Arial Unicode MS"/>
        </w:rPr>
        <w:t>的</w:t>
      </w:r>
      <w:r>
        <w:rPr>
          <w:rFonts w:ascii="微软雅黑" w:hAnsi="微软雅黑" w:cs="Arial Unicode MS" w:hint="eastAsia"/>
        </w:rPr>
        <w:t>动态列表</w:t>
      </w:r>
      <w:r>
        <w:rPr>
          <w:rFonts w:ascii="微软雅黑" w:hAnsi="微软雅黑" w:cs="Arial Unicode MS"/>
        </w:rPr>
        <w:t>中；</w:t>
      </w:r>
    </w:p>
    <w:p w14:paraId="78CA9E91" w14:textId="59D3377E" w:rsidR="00547630" w:rsidRDefault="00992500" w:rsidP="00C97185">
      <w:pPr>
        <w:pStyle w:val="a8"/>
        <w:numPr>
          <w:ilvl w:val="0"/>
          <w:numId w:val="15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评论</w:t>
      </w:r>
      <w:r>
        <w:rPr>
          <w:rFonts w:ascii="微软雅黑" w:hAnsi="微软雅黑" w:cs="Arial Unicode MS"/>
        </w:rPr>
        <w:t>内容审核，不符合标准的</w:t>
      </w:r>
      <w:r>
        <w:rPr>
          <w:rFonts w:ascii="微软雅黑" w:hAnsi="微软雅黑" w:cs="Arial Unicode MS" w:hint="eastAsia"/>
        </w:rPr>
        <w:t>可</w:t>
      </w:r>
      <w:r>
        <w:rPr>
          <w:rFonts w:ascii="微软雅黑" w:hAnsi="微软雅黑" w:cs="Arial Unicode MS"/>
        </w:rPr>
        <w:t>直接删除</w:t>
      </w:r>
      <w:r w:rsidR="00547630">
        <w:rPr>
          <w:rFonts w:ascii="微软雅黑" w:hAnsi="微软雅黑" w:cs="Arial Unicode MS" w:hint="eastAsia"/>
        </w:rPr>
        <w:t>；</w:t>
      </w:r>
    </w:p>
    <w:p w14:paraId="12AF9A05" w14:textId="2C4AB98F" w:rsidR="00992500" w:rsidRDefault="00547630" w:rsidP="00A50769">
      <w:pPr>
        <w:pStyle w:val="a8"/>
        <w:numPr>
          <w:ilvl w:val="0"/>
          <w:numId w:val="15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删除：</w:t>
      </w:r>
      <w:r>
        <w:rPr>
          <w:rFonts w:ascii="微软雅黑" w:hAnsi="微软雅黑" w:cs="Arial Unicode MS"/>
        </w:rPr>
        <w:t>员工自己删除，</w:t>
      </w:r>
      <w:r>
        <w:rPr>
          <w:rFonts w:ascii="微软雅黑" w:hAnsi="微软雅黑" w:cs="Arial Unicode MS" w:hint="eastAsia"/>
        </w:rPr>
        <w:t>不显示</w:t>
      </w:r>
      <w:r>
        <w:rPr>
          <w:rFonts w:ascii="微软雅黑" w:hAnsi="微软雅黑" w:cs="Arial Unicode MS"/>
        </w:rPr>
        <w:t>；</w:t>
      </w:r>
      <w:r>
        <w:rPr>
          <w:rFonts w:ascii="微软雅黑" w:hAnsi="微软雅黑" w:cs="Arial Unicode MS" w:hint="eastAsia"/>
        </w:rPr>
        <w:t>管理员</w:t>
      </w:r>
      <w:r>
        <w:rPr>
          <w:rFonts w:ascii="微软雅黑" w:hAnsi="微软雅黑" w:cs="Arial Unicode MS"/>
        </w:rPr>
        <w:t>删除，</w:t>
      </w:r>
      <w:r>
        <w:rPr>
          <w:rFonts w:ascii="微软雅黑" w:hAnsi="微软雅黑" w:cs="Arial Unicode MS" w:hint="eastAsia"/>
        </w:rPr>
        <w:t>本人查看时</w:t>
      </w:r>
      <w:r>
        <w:rPr>
          <w:rFonts w:ascii="微软雅黑" w:hAnsi="微软雅黑" w:cs="Arial Unicode MS"/>
        </w:rPr>
        <w:t>显示</w:t>
      </w:r>
      <w:r>
        <w:rPr>
          <w:rFonts w:ascii="微软雅黑" w:hAnsi="微软雅黑" w:cs="Arial Unicode MS" w:hint="eastAsia"/>
        </w:rPr>
        <w:t>“已被</w:t>
      </w:r>
      <w:r>
        <w:rPr>
          <w:rFonts w:ascii="微软雅黑" w:hAnsi="微软雅黑" w:cs="Arial Unicode MS"/>
        </w:rPr>
        <w:t>管理员删除</w:t>
      </w:r>
      <w:r>
        <w:rPr>
          <w:rFonts w:ascii="微软雅黑" w:hAnsi="微软雅黑" w:cs="Arial Unicode MS" w:hint="eastAsia"/>
        </w:rPr>
        <w:t>”，</w:t>
      </w:r>
      <w:r>
        <w:rPr>
          <w:rFonts w:ascii="微软雅黑" w:hAnsi="微软雅黑" w:cs="Arial Unicode MS"/>
        </w:rPr>
        <w:t>其他人不显示</w:t>
      </w:r>
      <w:r w:rsidR="00A50769">
        <w:rPr>
          <w:rFonts w:ascii="微软雅黑" w:hAnsi="微软雅黑" w:cs="Arial Unicode MS" w:hint="eastAsia"/>
        </w:rPr>
        <w:t>；</w:t>
      </w:r>
      <w:r w:rsidR="00B354AD" w:rsidRPr="00A50769">
        <w:rPr>
          <w:rFonts w:ascii="微软雅黑" w:hAnsi="微软雅黑" w:cs="Arial Unicode MS" w:hint="eastAsia"/>
        </w:rPr>
        <w:t xml:space="preserve"> </w:t>
      </w:r>
    </w:p>
    <w:p w14:paraId="77D5271D" w14:textId="60E14DDD" w:rsidR="00891A0D" w:rsidRPr="00A50769" w:rsidRDefault="001C113F" w:rsidP="00A50769">
      <w:pPr>
        <w:pStyle w:val="a8"/>
        <w:numPr>
          <w:ilvl w:val="0"/>
          <w:numId w:val="15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版主</w:t>
      </w:r>
      <w:r>
        <w:rPr>
          <w:rFonts w:ascii="微软雅黑" w:hAnsi="微软雅黑" w:cs="Arial Unicode MS"/>
        </w:rPr>
        <w:t>（</w:t>
      </w:r>
      <w:r>
        <w:rPr>
          <w:rFonts w:ascii="微软雅黑" w:hAnsi="微软雅黑" w:cs="Arial Unicode MS" w:hint="eastAsia"/>
        </w:rPr>
        <w:t>子管理员</w:t>
      </w:r>
      <w:r>
        <w:rPr>
          <w:rFonts w:ascii="微软雅黑" w:hAnsi="微软雅黑" w:cs="Arial Unicode MS"/>
        </w:rPr>
        <w:t>）</w:t>
      </w:r>
      <w:r>
        <w:rPr>
          <w:rFonts w:ascii="微软雅黑" w:hAnsi="微软雅黑" w:cs="Arial Unicode MS" w:hint="eastAsia"/>
        </w:rPr>
        <w:t>，</w:t>
      </w:r>
      <w:r w:rsidR="00891A0D">
        <w:rPr>
          <w:rFonts w:ascii="微软雅黑" w:hAnsi="微软雅黑" w:cs="Arial Unicode MS"/>
        </w:rPr>
        <w:t>可通过后台直接</w:t>
      </w:r>
      <w:r w:rsidR="006119B2">
        <w:rPr>
          <w:rFonts w:ascii="微软雅黑" w:hAnsi="微软雅黑" w:cs="Arial Unicode MS" w:hint="eastAsia"/>
        </w:rPr>
        <w:t>评论</w:t>
      </w:r>
      <w:r w:rsidR="00891A0D">
        <w:rPr>
          <w:rFonts w:ascii="微软雅黑" w:hAnsi="微软雅黑" w:cs="Arial Unicode MS"/>
        </w:rPr>
        <w:t>帖子，</w:t>
      </w:r>
      <w:r w:rsidR="00D66F39">
        <w:rPr>
          <w:rFonts w:ascii="微软雅黑" w:hAnsi="微软雅黑" w:cs="Arial Unicode MS" w:hint="eastAsia"/>
        </w:rPr>
        <w:t>评论</w:t>
      </w:r>
      <w:r w:rsidR="00962EA3">
        <w:rPr>
          <w:rFonts w:ascii="微软雅黑" w:hAnsi="微软雅黑" w:cs="Arial Unicode MS" w:hint="eastAsia"/>
        </w:rPr>
        <w:t>时</w:t>
      </w:r>
      <w:r w:rsidR="00962EA3">
        <w:rPr>
          <w:rFonts w:ascii="微软雅黑" w:hAnsi="微软雅黑" w:cs="Arial Unicode MS"/>
        </w:rPr>
        <w:t>可选择</w:t>
      </w:r>
      <w:r w:rsidR="00962EA3">
        <w:rPr>
          <w:rFonts w:ascii="微软雅黑" w:hAnsi="微软雅黑" w:cs="Arial Unicode MS" w:hint="eastAsia"/>
        </w:rPr>
        <w:t>评论</w:t>
      </w:r>
      <w:r w:rsidR="00962EA3">
        <w:rPr>
          <w:rFonts w:ascii="微软雅黑" w:hAnsi="微软雅黑" w:cs="Arial Unicode MS"/>
        </w:rPr>
        <w:t>身份</w:t>
      </w:r>
      <w:r w:rsidR="0071705B">
        <w:rPr>
          <w:rFonts w:ascii="微软雅黑" w:hAnsi="微软雅黑" w:cs="Arial Unicode MS" w:hint="eastAsia"/>
        </w:rPr>
        <w:t>（</w:t>
      </w:r>
      <w:r w:rsidR="00AE75C0">
        <w:rPr>
          <w:rFonts w:ascii="微软雅黑" w:hAnsi="微软雅黑" w:cs="Arial Unicode MS" w:hint="eastAsia"/>
        </w:rPr>
        <w:t>员工</w:t>
      </w:r>
      <w:r w:rsidR="00AE75C0">
        <w:rPr>
          <w:rFonts w:ascii="微软雅黑" w:hAnsi="微软雅黑" w:cs="Arial Unicode MS"/>
        </w:rPr>
        <w:t>账号</w:t>
      </w:r>
      <w:r w:rsidR="0071705B">
        <w:rPr>
          <w:rFonts w:ascii="微软雅黑" w:hAnsi="微软雅黑" w:cs="Arial Unicode MS" w:hint="eastAsia"/>
        </w:rPr>
        <w:t>绑定</w:t>
      </w:r>
      <w:r w:rsidR="0071705B">
        <w:rPr>
          <w:rFonts w:ascii="微软雅黑" w:hAnsi="微软雅黑" w:cs="Arial Unicode MS"/>
        </w:rPr>
        <w:t>官方账号</w:t>
      </w:r>
      <w:r w:rsidR="0071705B">
        <w:rPr>
          <w:rFonts w:ascii="微软雅黑" w:hAnsi="微软雅黑" w:cs="Arial Unicode MS" w:hint="eastAsia"/>
        </w:rPr>
        <w:t>）</w:t>
      </w:r>
      <w:r w:rsidR="00891A0D">
        <w:rPr>
          <w:rFonts w:ascii="微软雅黑" w:hAnsi="微软雅黑" w:cs="Arial Unicode MS"/>
        </w:rPr>
        <w:t>。</w:t>
      </w:r>
    </w:p>
    <w:p w14:paraId="2A2DCC88" w14:textId="77777777" w:rsidR="00166453" w:rsidRDefault="00166453" w:rsidP="00662FB6">
      <w:pPr>
        <w:rPr>
          <w:rFonts w:ascii="微软雅黑" w:hAnsi="微软雅黑" w:cs="Arial Unicode MS"/>
        </w:rPr>
      </w:pPr>
    </w:p>
    <w:p w14:paraId="2F60F260" w14:textId="4955F208" w:rsidR="00662FB6" w:rsidRPr="009649DF" w:rsidRDefault="00662FB6" w:rsidP="00662FB6">
      <w:pPr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【</w:t>
      </w:r>
      <w:r w:rsidR="00824278">
        <w:rPr>
          <w:rFonts w:ascii="微软雅黑" w:hAnsi="微软雅黑" w:cs="Arial Unicode MS" w:hint="eastAsia"/>
        </w:rPr>
        <w:t>x</w:t>
      </w:r>
      <w:r w:rsidR="002A3E4D">
        <w:rPr>
          <w:rFonts w:ascii="微软雅黑" w:hAnsi="微软雅黑" w:cs="Arial Unicode MS" w:hint="eastAsia"/>
        </w:rPr>
        <w:t>论坛</w:t>
      </w:r>
      <w:r>
        <w:rPr>
          <w:rFonts w:ascii="微软雅黑" w:hAnsi="微软雅黑" w:cs="Arial Unicode MS"/>
        </w:rPr>
        <w:t>管理权限规则</w:t>
      </w:r>
      <w:r>
        <w:rPr>
          <w:rFonts w:ascii="微软雅黑" w:hAnsi="微软雅黑" w:cs="Arial Unicode MS" w:hint="eastAsia"/>
        </w:rPr>
        <w:t>】</w:t>
      </w:r>
    </w:p>
    <w:p w14:paraId="353F1EFF" w14:textId="0845FEDE" w:rsidR="00662FB6" w:rsidRDefault="00662FB6" w:rsidP="004C1FAD">
      <w:pPr>
        <w:pStyle w:val="a8"/>
        <w:numPr>
          <w:ilvl w:val="0"/>
          <w:numId w:val="16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分配企业</w:t>
      </w:r>
      <w:r>
        <w:rPr>
          <w:rFonts w:ascii="微软雅黑" w:hAnsi="微软雅黑" w:cs="Arial Unicode MS"/>
        </w:rPr>
        <w:t>员工</w:t>
      </w:r>
      <w:r>
        <w:rPr>
          <w:rFonts w:ascii="微软雅黑" w:hAnsi="微软雅黑" w:cs="Arial Unicode MS" w:hint="eastAsia"/>
        </w:rPr>
        <w:t>账号，登录</w:t>
      </w:r>
      <w:r>
        <w:rPr>
          <w:rFonts w:ascii="微软雅黑" w:hAnsi="微软雅黑" w:cs="Arial Unicode MS"/>
        </w:rPr>
        <w:t>后台协助</w:t>
      </w:r>
      <w:r>
        <w:rPr>
          <w:rFonts w:ascii="微软雅黑" w:hAnsi="微软雅黑" w:cs="Arial Unicode MS" w:hint="eastAsia"/>
        </w:rPr>
        <w:t>监管</w:t>
      </w:r>
      <w:r>
        <w:rPr>
          <w:rFonts w:ascii="微软雅黑" w:hAnsi="微软雅黑" w:cs="Arial Unicode MS"/>
        </w:rPr>
        <w:t>版块；</w:t>
      </w:r>
    </w:p>
    <w:p w14:paraId="5194F979" w14:textId="10B1A02C" w:rsidR="00662FB6" w:rsidRDefault="00662FB6" w:rsidP="004C1FAD">
      <w:pPr>
        <w:pStyle w:val="a8"/>
        <w:numPr>
          <w:ilvl w:val="0"/>
          <w:numId w:val="16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每个</w:t>
      </w:r>
      <w:r>
        <w:rPr>
          <w:rFonts w:ascii="微软雅黑" w:hAnsi="微软雅黑" w:cs="Arial Unicode MS"/>
        </w:rPr>
        <w:t>版块</w:t>
      </w:r>
      <w:r>
        <w:rPr>
          <w:rFonts w:ascii="微软雅黑" w:hAnsi="微软雅黑" w:cs="Arial Unicode MS" w:hint="eastAsia"/>
        </w:rPr>
        <w:t>可分配多名</w:t>
      </w:r>
      <w:r w:rsidR="001C113F">
        <w:rPr>
          <w:rFonts w:ascii="微软雅黑" w:hAnsi="微软雅黑" w:cs="Arial Unicode MS" w:hint="eastAsia"/>
        </w:rPr>
        <w:t>子</w:t>
      </w:r>
      <w:r>
        <w:rPr>
          <w:rFonts w:ascii="微软雅黑" w:hAnsi="微软雅黑" w:cs="Arial Unicode MS" w:hint="eastAsia"/>
        </w:rPr>
        <w:t>管理</w:t>
      </w:r>
      <w:r>
        <w:rPr>
          <w:rFonts w:ascii="微软雅黑" w:hAnsi="微软雅黑" w:cs="Arial Unicode MS"/>
        </w:rPr>
        <w:t>员</w:t>
      </w:r>
      <w:r>
        <w:rPr>
          <w:rFonts w:ascii="微软雅黑" w:hAnsi="微软雅黑" w:cs="Arial Unicode MS" w:hint="eastAsia"/>
        </w:rPr>
        <w:t>；</w:t>
      </w:r>
    </w:p>
    <w:p w14:paraId="4473784C" w14:textId="27DC3E05" w:rsidR="001C113F" w:rsidRDefault="003D3266" w:rsidP="004C1FAD">
      <w:pPr>
        <w:pStyle w:val="a8"/>
        <w:numPr>
          <w:ilvl w:val="0"/>
          <w:numId w:val="16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功能</w:t>
      </w:r>
      <w:r>
        <w:rPr>
          <w:rFonts w:ascii="微软雅黑" w:hAnsi="微软雅黑" w:cs="Arial Unicode MS"/>
        </w:rPr>
        <w:t>权限：平台操作</w:t>
      </w:r>
      <w:r>
        <w:rPr>
          <w:rFonts w:ascii="微软雅黑" w:hAnsi="微软雅黑" w:cs="Arial Unicode MS" w:hint="eastAsia"/>
        </w:rPr>
        <w:t>管理</w:t>
      </w:r>
      <w:r>
        <w:rPr>
          <w:rFonts w:ascii="微软雅黑" w:hAnsi="微软雅黑" w:cs="Arial Unicode MS"/>
        </w:rPr>
        <w:t>功能</w:t>
      </w:r>
      <w:r w:rsidR="00DD0CDD">
        <w:rPr>
          <w:rFonts w:ascii="微软雅黑" w:hAnsi="微软雅黑" w:cs="Arial Unicode MS" w:hint="eastAsia"/>
        </w:rPr>
        <w:t>，</w:t>
      </w:r>
      <w:r w:rsidR="00DD0CDD">
        <w:rPr>
          <w:rFonts w:ascii="微软雅黑" w:hAnsi="微软雅黑" w:cs="Arial Unicode MS"/>
        </w:rPr>
        <w:t>包括审核帖子、删除帖子</w:t>
      </w:r>
      <w:r w:rsidR="00DD0CDD">
        <w:rPr>
          <w:rFonts w:ascii="微软雅黑" w:hAnsi="微软雅黑" w:cs="Arial Unicode MS" w:hint="eastAsia"/>
        </w:rPr>
        <w:t>或</w:t>
      </w:r>
      <w:r w:rsidR="00DD0CDD">
        <w:rPr>
          <w:rFonts w:ascii="微软雅黑" w:hAnsi="微软雅黑" w:cs="Arial Unicode MS"/>
        </w:rPr>
        <w:t>评论、评论</w:t>
      </w:r>
      <w:r w:rsidR="00DD0CDD">
        <w:rPr>
          <w:rFonts w:ascii="微软雅黑" w:hAnsi="微软雅黑" w:cs="Arial Unicode MS" w:hint="eastAsia"/>
        </w:rPr>
        <w:t>帖子</w:t>
      </w:r>
      <w:r>
        <w:rPr>
          <w:rFonts w:ascii="微软雅黑" w:hAnsi="微软雅黑" w:cs="Arial Unicode MS" w:hint="eastAsia"/>
        </w:rPr>
        <w:t>；</w:t>
      </w:r>
    </w:p>
    <w:p w14:paraId="6A5EDE4E" w14:textId="4E66DCA0" w:rsidR="003D3266" w:rsidRDefault="003D3266" w:rsidP="004C1FAD">
      <w:pPr>
        <w:pStyle w:val="a8"/>
        <w:numPr>
          <w:ilvl w:val="0"/>
          <w:numId w:val="16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数据权限</w:t>
      </w:r>
      <w:r>
        <w:rPr>
          <w:rFonts w:ascii="微软雅黑" w:hAnsi="微软雅黑" w:cs="Arial Unicode MS"/>
        </w:rPr>
        <w:t>：</w:t>
      </w:r>
      <w:r>
        <w:rPr>
          <w:rFonts w:ascii="微软雅黑" w:hAnsi="微软雅黑" w:cs="Arial Unicode MS" w:hint="eastAsia"/>
        </w:rPr>
        <w:t>按照</w:t>
      </w:r>
      <w:r w:rsidR="002A3E4D">
        <w:rPr>
          <w:rFonts w:ascii="微软雅黑" w:hAnsi="微软雅黑" w:cs="Arial Unicode MS" w:hint="eastAsia"/>
        </w:rPr>
        <w:t>x论坛</w:t>
      </w:r>
      <w:r>
        <w:rPr>
          <w:rFonts w:ascii="微软雅黑" w:hAnsi="微软雅黑" w:cs="Arial Unicode MS"/>
        </w:rPr>
        <w:t>版块</w:t>
      </w:r>
      <w:r w:rsidR="002C47A6">
        <w:rPr>
          <w:rFonts w:ascii="微软雅黑" w:hAnsi="微软雅黑" w:cs="Arial Unicode MS" w:hint="eastAsia"/>
        </w:rPr>
        <w:t>授权</w:t>
      </w:r>
      <w:r w:rsidR="003837B1">
        <w:rPr>
          <w:rFonts w:ascii="微软雅黑" w:hAnsi="微软雅黑" w:cs="Arial Unicode MS" w:hint="eastAsia"/>
        </w:rPr>
        <w:t>子管理员</w:t>
      </w:r>
      <w:r>
        <w:rPr>
          <w:rFonts w:ascii="微软雅黑" w:hAnsi="微软雅黑" w:cs="Arial Unicode MS" w:hint="eastAsia"/>
        </w:rPr>
        <w:t>。</w:t>
      </w:r>
      <w:r w:rsidRPr="00662FB6">
        <w:rPr>
          <w:rFonts w:ascii="微软雅黑" w:hAnsi="微软雅黑" w:cs="Arial Unicode MS"/>
        </w:rPr>
        <w:t xml:space="preserve"> </w:t>
      </w:r>
    </w:p>
    <w:p w14:paraId="415BE8DD" w14:textId="77777777" w:rsidR="00A36865" w:rsidRDefault="00A36865" w:rsidP="00A36865">
      <w:pPr>
        <w:pStyle w:val="a8"/>
        <w:ind w:left="420" w:firstLineChars="0" w:firstLine="0"/>
        <w:rPr>
          <w:rFonts w:ascii="微软雅黑" w:hAnsi="微软雅黑" w:cs="Arial Unicode MS"/>
        </w:rPr>
      </w:pPr>
    </w:p>
    <w:p w14:paraId="207F7369" w14:textId="77777777" w:rsidR="00B907BA" w:rsidRDefault="00B907BA" w:rsidP="00B907BA">
      <w:pPr>
        <w:pStyle w:val="3"/>
        <w:spacing w:before="156"/>
      </w:pPr>
      <w:bookmarkStart w:id="20" w:name="_Toc509951508"/>
      <w:r>
        <w:rPr>
          <w:rFonts w:hint="eastAsia"/>
        </w:rPr>
        <w:t>接口</w:t>
      </w:r>
      <w:r>
        <w:t>描述</w:t>
      </w:r>
      <w:bookmarkEnd w:id="20"/>
    </w:p>
    <w:p w14:paraId="547B4C20" w14:textId="77777777" w:rsidR="00B907BA" w:rsidRDefault="00B907BA" w:rsidP="00B907BA">
      <w:pPr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待确认后</w:t>
      </w:r>
      <w:r>
        <w:rPr>
          <w:rFonts w:ascii="微软雅黑" w:hAnsi="微软雅黑" w:cs="Arial Unicode MS"/>
        </w:rPr>
        <w:t>再定义</w:t>
      </w:r>
    </w:p>
    <w:p w14:paraId="7DF67EBC" w14:textId="643FB55F" w:rsidR="000F3BE8" w:rsidRDefault="0047491D" w:rsidP="000F3BE8">
      <w:pPr>
        <w:pStyle w:val="3"/>
        <w:spacing w:before="156"/>
      </w:pPr>
      <w:bookmarkStart w:id="21" w:name="_Toc509951509"/>
      <w:r>
        <w:rPr>
          <w:rFonts w:hint="eastAsia"/>
        </w:rPr>
        <w:t>内外网访问</w:t>
      </w:r>
      <w:r w:rsidR="00AE1AC5">
        <w:rPr>
          <w:rFonts w:hint="eastAsia"/>
        </w:rPr>
        <w:t>描述</w:t>
      </w:r>
      <w:bookmarkEnd w:id="21"/>
    </w:p>
    <w:p w14:paraId="7468E7C8" w14:textId="394B785E" w:rsidR="000F3BE8" w:rsidRDefault="002A3E4D" w:rsidP="000F3BE8">
      <w:pPr>
        <w:pStyle w:val="a8"/>
        <w:numPr>
          <w:ilvl w:val="0"/>
          <w:numId w:val="19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xx论坛</w:t>
      </w:r>
      <w:r w:rsidR="000B28B5">
        <w:rPr>
          <w:rFonts w:ascii="微软雅黑" w:hAnsi="微软雅黑" w:cs="Arial Unicode MS" w:hint="eastAsia"/>
        </w:rPr>
        <w:t>app，</w:t>
      </w:r>
      <w:r w:rsidR="00AE1AC5">
        <w:rPr>
          <w:rFonts w:ascii="微软雅黑" w:hAnsi="微软雅黑" w:cs="Arial Unicode MS" w:hint="eastAsia"/>
        </w:rPr>
        <w:t>支持</w:t>
      </w:r>
      <w:r w:rsidR="00AE1AC5">
        <w:rPr>
          <w:rFonts w:ascii="微软雅黑" w:hAnsi="微软雅黑" w:cs="Arial Unicode MS"/>
        </w:rPr>
        <w:t>内网和外网访问</w:t>
      </w:r>
      <w:r w:rsidR="000F3BE8">
        <w:rPr>
          <w:rFonts w:ascii="微软雅黑" w:hAnsi="微软雅黑" w:cs="Arial Unicode MS" w:hint="eastAsia"/>
        </w:rPr>
        <w:t>；</w:t>
      </w:r>
    </w:p>
    <w:p w14:paraId="5D1EEFD4" w14:textId="5630B1A5" w:rsidR="00082FE8" w:rsidRDefault="00082FE8" w:rsidP="000F3BE8">
      <w:pPr>
        <w:pStyle w:val="a8"/>
        <w:numPr>
          <w:ilvl w:val="0"/>
          <w:numId w:val="19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管理后台</w:t>
      </w:r>
      <w:r>
        <w:rPr>
          <w:rFonts w:ascii="微软雅黑" w:hAnsi="微软雅黑" w:cs="Arial Unicode MS"/>
        </w:rPr>
        <w:t>，不支持外</w:t>
      </w:r>
      <w:r>
        <w:rPr>
          <w:rFonts w:ascii="微软雅黑" w:hAnsi="微软雅黑" w:cs="Arial Unicode MS" w:hint="eastAsia"/>
        </w:rPr>
        <w:t>网</w:t>
      </w:r>
      <w:r>
        <w:rPr>
          <w:rFonts w:ascii="微软雅黑" w:hAnsi="微软雅黑" w:cs="Arial Unicode MS"/>
        </w:rPr>
        <w:t>访问，</w:t>
      </w:r>
      <w:r>
        <w:rPr>
          <w:rFonts w:ascii="微软雅黑" w:hAnsi="微软雅黑" w:cs="Arial Unicode MS" w:hint="eastAsia"/>
        </w:rPr>
        <w:t>可</w:t>
      </w:r>
      <w:r>
        <w:rPr>
          <w:rFonts w:ascii="微软雅黑" w:hAnsi="微软雅黑" w:cs="Arial Unicode MS"/>
        </w:rPr>
        <w:t>通过</w:t>
      </w:r>
      <w:r>
        <w:rPr>
          <w:rFonts w:ascii="微软雅黑" w:hAnsi="微软雅黑" w:cs="Arial Unicode MS" w:hint="eastAsia"/>
        </w:rPr>
        <w:t>北汽</w:t>
      </w:r>
      <w:r>
        <w:rPr>
          <w:rFonts w:ascii="微软雅黑" w:hAnsi="微软雅黑" w:cs="Arial Unicode MS"/>
        </w:rPr>
        <w:t>自己的云桌面进行访问</w:t>
      </w:r>
      <w:r w:rsidR="00CF0AE5">
        <w:rPr>
          <w:rFonts w:ascii="微软雅黑" w:hAnsi="微软雅黑" w:cs="Arial Unicode MS" w:hint="eastAsia"/>
        </w:rPr>
        <w:t>；</w:t>
      </w:r>
    </w:p>
    <w:p w14:paraId="0653C817" w14:textId="73BAFB1D" w:rsidR="00FA31C9" w:rsidRDefault="00FA31C9" w:rsidP="000F3BE8">
      <w:pPr>
        <w:pStyle w:val="a8"/>
        <w:numPr>
          <w:ilvl w:val="0"/>
          <w:numId w:val="19"/>
        </w:numPr>
        <w:ind w:firstLineChars="0"/>
        <w:rPr>
          <w:rFonts w:ascii="微软雅黑" w:hAnsi="微软雅黑" w:cs="Arial Unicode MS"/>
        </w:rPr>
      </w:pPr>
      <w:r w:rsidRPr="00FA31C9">
        <w:rPr>
          <w:rFonts w:ascii="微软雅黑" w:hAnsi="微软雅黑" w:cs="Arial Unicode MS"/>
        </w:rPr>
        <w:t>开放内网限制（京东云支持、北汽更改配置域名</w:t>
      </w:r>
      <w:r w:rsidR="00280BB5">
        <w:rPr>
          <w:rFonts w:ascii="微软雅黑" w:hAnsi="微软雅黑" w:cs="Arial Unicode MS" w:hint="eastAsia"/>
        </w:rPr>
        <w:t>对应</w:t>
      </w:r>
      <w:r w:rsidR="00280BB5">
        <w:rPr>
          <w:rFonts w:ascii="微软雅黑" w:hAnsi="微软雅黑" w:cs="Arial Unicode MS"/>
        </w:rPr>
        <w:t>的</w:t>
      </w:r>
      <w:r w:rsidR="00280BB5">
        <w:rPr>
          <w:rFonts w:ascii="微软雅黑" w:hAnsi="微软雅黑" w:cs="Arial Unicode MS" w:hint="eastAsia"/>
        </w:rPr>
        <w:t>IP地址</w:t>
      </w:r>
      <w:r w:rsidRPr="00FA31C9">
        <w:rPr>
          <w:rFonts w:ascii="微软雅黑" w:hAnsi="微软雅黑" w:cs="Arial Unicode MS"/>
        </w:rPr>
        <w:t>）</w:t>
      </w:r>
      <w:r w:rsidR="00346BB9">
        <w:rPr>
          <w:rFonts w:ascii="微软雅黑" w:hAnsi="微软雅黑" w:cs="Arial Unicode MS" w:hint="eastAsia"/>
        </w:rPr>
        <w:t>；</w:t>
      </w:r>
    </w:p>
    <w:p w14:paraId="2559888F" w14:textId="3B102EBC" w:rsidR="00AE1AC5" w:rsidRDefault="00C33A5B" w:rsidP="000F3BE8">
      <w:pPr>
        <w:pStyle w:val="a8"/>
        <w:numPr>
          <w:ilvl w:val="0"/>
          <w:numId w:val="19"/>
        </w:numPr>
        <w:ind w:firstLineChars="0"/>
        <w:rPr>
          <w:rFonts w:ascii="微软雅黑" w:hAnsi="微软雅黑" w:cs="Arial Unicode MS"/>
        </w:rPr>
      </w:pPr>
      <w:r>
        <w:rPr>
          <w:rFonts w:ascii="微软雅黑" w:hAnsi="微软雅黑" w:cs="Arial Unicode MS" w:hint="eastAsia"/>
        </w:rPr>
        <w:t>考勤打卡</w:t>
      </w:r>
      <w:r>
        <w:rPr>
          <w:rFonts w:ascii="微软雅黑" w:hAnsi="微软雅黑" w:cs="Arial Unicode MS"/>
        </w:rPr>
        <w:t>功能，在</w:t>
      </w:r>
      <w:r w:rsidR="00CC41AD">
        <w:rPr>
          <w:rFonts w:ascii="微软雅黑" w:hAnsi="微软雅黑" w:cs="Arial Unicode MS" w:hint="eastAsia"/>
        </w:rPr>
        <w:t>管理</w:t>
      </w:r>
      <w:r w:rsidR="00FA31C9" w:rsidRPr="00FA31C9">
        <w:rPr>
          <w:rFonts w:ascii="微软雅黑" w:hAnsi="微软雅黑" w:cs="Arial Unicode MS"/>
        </w:rPr>
        <w:t>后台增加</w:t>
      </w:r>
      <w:r w:rsidR="00CF0AE5">
        <w:rPr>
          <w:rFonts w:ascii="微软雅黑" w:hAnsi="微软雅黑" w:cs="Arial Unicode MS"/>
        </w:rPr>
        <w:t>W</w:t>
      </w:r>
      <w:r w:rsidR="00FA31C9" w:rsidRPr="00FA31C9">
        <w:rPr>
          <w:rFonts w:ascii="微软雅黑" w:hAnsi="微软雅黑" w:cs="Arial Unicode MS"/>
        </w:rPr>
        <w:t>i</w:t>
      </w:r>
      <w:r w:rsidR="00CF0AE5">
        <w:rPr>
          <w:rFonts w:ascii="微软雅黑" w:hAnsi="微软雅黑" w:cs="Arial Unicode MS"/>
        </w:rPr>
        <w:t>-F</w:t>
      </w:r>
      <w:r w:rsidR="00FA31C9" w:rsidRPr="00FA31C9">
        <w:rPr>
          <w:rFonts w:ascii="微软雅黑" w:hAnsi="微软雅黑" w:cs="Arial Unicode MS"/>
        </w:rPr>
        <w:t>i配置和地理位置配置功能，用</w:t>
      </w:r>
      <w:r w:rsidR="00CF0AE5">
        <w:rPr>
          <w:rFonts w:ascii="微软雅黑" w:hAnsi="微软雅黑" w:cs="Arial Unicode MS"/>
        </w:rPr>
        <w:t>W</w:t>
      </w:r>
      <w:r w:rsidR="00FA31C9" w:rsidRPr="00FA31C9">
        <w:rPr>
          <w:rFonts w:ascii="微软雅黑" w:hAnsi="微软雅黑" w:cs="Arial Unicode MS"/>
        </w:rPr>
        <w:t>i</w:t>
      </w:r>
      <w:r w:rsidR="00CF0AE5">
        <w:rPr>
          <w:rFonts w:ascii="微软雅黑" w:hAnsi="微软雅黑" w:cs="Arial Unicode MS"/>
        </w:rPr>
        <w:t>-F</w:t>
      </w:r>
      <w:r w:rsidR="00FA31C9" w:rsidRPr="00FA31C9">
        <w:rPr>
          <w:rFonts w:ascii="微软雅黑" w:hAnsi="微软雅黑" w:cs="Arial Unicode MS"/>
        </w:rPr>
        <w:t>i校验方式打卡</w:t>
      </w:r>
      <w:r w:rsidR="00346BB9">
        <w:rPr>
          <w:rFonts w:ascii="微软雅黑" w:hAnsi="微软雅黑" w:cs="Arial Unicode MS" w:hint="eastAsia"/>
        </w:rPr>
        <w:t>；</w:t>
      </w:r>
    </w:p>
    <w:p w14:paraId="6305FF1C" w14:textId="77777777" w:rsidR="0045186E" w:rsidRDefault="0045186E" w:rsidP="0045186E">
      <w:pPr>
        <w:pStyle w:val="a8"/>
        <w:ind w:left="420" w:firstLineChars="0" w:firstLine="0"/>
        <w:rPr>
          <w:rFonts w:ascii="微软雅黑" w:hAnsi="微软雅黑" w:cs="Arial Unicode MS"/>
        </w:rPr>
      </w:pPr>
    </w:p>
    <w:p w14:paraId="79EED953" w14:textId="4E848791" w:rsidR="002D7E17" w:rsidRPr="002D7E17" w:rsidRDefault="001001A8" w:rsidP="00A446A5">
      <w:pPr>
        <w:pStyle w:val="1"/>
        <w:spacing w:before="156"/>
      </w:pPr>
      <w:bookmarkStart w:id="22" w:name="_Toc509951510"/>
      <w:bookmarkEnd w:id="12"/>
      <w:bookmarkEnd w:id="13"/>
      <w:bookmarkEnd w:id="14"/>
      <w:bookmarkEnd w:id="15"/>
      <w:r>
        <w:rPr>
          <w:rFonts w:hint="eastAsia"/>
        </w:rPr>
        <w:t>预期收益</w:t>
      </w:r>
      <w:r>
        <w:rPr>
          <w:rFonts w:hint="eastAsia"/>
        </w:rPr>
        <w:t>ROI</w:t>
      </w:r>
      <w:bookmarkEnd w:id="22"/>
    </w:p>
    <w:sectPr w:rsidR="002D7E17" w:rsidRPr="002D7E17" w:rsidSect="00443DFB">
      <w:pgSz w:w="11906" w:h="16838"/>
      <w:pgMar w:top="1440" w:right="1080" w:bottom="1440" w:left="1080" w:header="851" w:footer="709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20CAF1" w14:textId="77777777" w:rsidR="007A1ED7" w:rsidRDefault="007A1ED7" w:rsidP="00443DFB">
      <w:r>
        <w:separator/>
      </w:r>
    </w:p>
  </w:endnote>
  <w:endnote w:type="continuationSeparator" w:id="0">
    <w:p w14:paraId="5C392E96" w14:textId="77777777" w:rsidR="007A1ED7" w:rsidRDefault="007A1ED7" w:rsidP="00443D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599EE6" w14:textId="77777777" w:rsidR="00516704" w:rsidRPr="009241CA" w:rsidRDefault="00516704" w:rsidP="009241CA">
    <w:pPr>
      <w:pStyle w:val="a4"/>
      <w:pBdr>
        <w:top w:val="dashed" w:sz="4" w:space="5" w:color="C91523"/>
      </w:pBdr>
      <w:tabs>
        <w:tab w:val="clear" w:pos="4153"/>
        <w:tab w:val="clear" w:pos="8306"/>
        <w:tab w:val="right" w:pos="9719"/>
      </w:tabs>
      <w:rPr>
        <w:color w:val="808080" w:themeColor="background1" w:themeShade="80"/>
      </w:rPr>
    </w:pPr>
    <w:r w:rsidRPr="00443DFB">
      <w:rPr>
        <w:rFonts w:hint="eastAsia"/>
        <w:color w:val="808080" w:themeColor="background1" w:themeShade="80"/>
      </w:rPr>
      <w:tab/>
    </w:r>
    <w:r w:rsidRPr="00443DFB">
      <w:rPr>
        <w:rFonts w:hint="eastAsia"/>
        <w:color w:val="808080" w:themeColor="background1" w:themeShade="80"/>
      </w:rPr>
      <w:t>第</w:t>
    </w:r>
    <w:r w:rsidRPr="00443DFB">
      <w:rPr>
        <w:b/>
        <w:color w:val="808080" w:themeColor="background1" w:themeShade="80"/>
      </w:rPr>
      <w:fldChar w:fldCharType="begin"/>
    </w:r>
    <w:r w:rsidRPr="00443DFB">
      <w:rPr>
        <w:b/>
        <w:color w:val="808080" w:themeColor="background1" w:themeShade="80"/>
      </w:rPr>
      <w:instrText>PAGE  \* Arabic  \* MERGEFORMAT</w:instrText>
    </w:r>
    <w:r w:rsidRPr="00443DFB">
      <w:rPr>
        <w:b/>
        <w:color w:val="808080" w:themeColor="background1" w:themeShade="80"/>
      </w:rPr>
      <w:fldChar w:fldCharType="separate"/>
    </w:r>
    <w:r w:rsidR="00B67DFC" w:rsidRPr="00B67DFC">
      <w:rPr>
        <w:b/>
        <w:noProof/>
        <w:color w:val="808080" w:themeColor="background1" w:themeShade="80"/>
        <w:lang w:val="zh-CN"/>
      </w:rPr>
      <w:t>18</w:t>
    </w:r>
    <w:r w:rsidRPr="00443DFB">
      <w:rPr>
        <w:b/>
        <w:color w:val="808080" w:themeColor="background1" w:themeShade="80"/>
      </w:rPr>
      <w:fldChar w:fldCharType="end"/>
    </w:r>
    <w:r w:rsidRPr="00443DFB">
      <w:rPr>
        <w:rFonts w:hint="eastAsia"/>
        <w:color w:val="808080" w:themeColor="background1" w:themeShade="80"/>
        <w:lang w:val="zh-CN"/>
      </w:rPr>
      <w:t>页</w:t>
    </w:r>
    <w:r w:rsidRPr="00443DFB">
      <w:rPr>
        <w:color w:val="808080" w:themeColor="background1" w:themeShade="80"/>
        <w:lang w:val="zh-CN"/>
      </w:rPr>
      <w:t>/</w:t>
    </w:r>
    <w:r w:rsidRPr="00443DFB">
      <w:rPr>
        <w:rFonts w:hint="eastAsia"/>
        <w:color w:val="808080" w:themeColor="background1" w:themeShade="80"/>
        <w:lang w:val="zh-CN"/>
      </w:rPr>
      <w:t>共</w:t>
    </w:r>
    <w:fldSimple w:instr="NUMPAGES  \* Arabic  \* MERGEFORMAT">
      <w:r w:rsidR="00B67DFC" w:rsidRPr="00B67DFC">
        <w:rPr>
          <w:b/>
          <w:noProof/>
          <w:color w:val="808080" w:themeColor="background1" w:themeShade="80"/>
          <w:lang w:val="zh-CN"/>
        </w:rPr>
        <w:t>18</w:t>
      </w:r>
    </w:fldSimple>
    <w:r w:rsidRPr="00443DFB">
      <w:rPr>
        <w:rFonts w:hint="eastAsia"/>
        <w:color w:val="808080" w:themeColor="background1" w:themeShade="80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DBA06A" w14:textId="77777777" w:rsidR="007A1ED7" w:rsidRDefault="007A1ED7" w:rsidP="00443DFB">
      <w:r>
        <w:separator/>
      </w:r>
    </w:p>
  </w:footnote>
  <w:footnote w:type="continuationSeparator" w:id="0">
    <w:p w14:paraId="3B16850F" w14:textId="77777777" w:rsidR="007A1ED7" w:rsidRDefault="007A1ED7" w:rsidP="00443DF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DBF9F2" w14:textId="77777777" w:rsidR="00516704" w:rsidRPr="00BA0CBC" w:rsidRDefault="00516704" w:rsidP="00BA0CBC">
    <w:pPr>
      <w:pStyle w:val="a3"/>
      <w:pBdr>
        <w:bottom w:val="none" w:sz="0" w:space="0" w:color="auto"/>
      </w:pBdr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65C6A2" w14:textId="77777777" w:rsidR="00516704" w:rsidRPr="00443DFB" w:rsidRDefault="00516704" w:rsidP="00443DFB">
    <w:pPr>
      <w:pStyle w:val="a3"/>
      <w:pBdr>
        <w:bottom w:val="single" w:sz="8" w:space="5" w:color="C91523"/>
      </w:pBdr>
      <w:tabs>
        <w:tab w:val="clear" w:pos="4153"/>
        <w:tab w:val="clear" w:pos="8306"/>
        <w:tab w:val="right" w:pos="9719"/>
      </w:tabs>
      <w:jc w:val="both"/>
      <w:rPr>
        <w:color w:val="808080" w:themeColor="background1" w:themeShade="80"/>
      </w:rPr>
    </w:pPr>
    <w:r w:rsidRPr="00443DFB">
      <w:rPr>
        <w:noProof/>
        <w:color w:val="808080" w:themeColor="background1" w:themeShade="80"/>
      </w:rPr>
      <w:drawing>
        <wp:inline distT="0" distB="0" distL="0" distR="0" wp14:anchorId="09DAB23C" wp14:editId="25F454FB">
          <wp:extent cx="1331595" cy="489585"/>
          <wp:effectExtent l="0" t="0" r="1905" b="5715"/>
          <wp:docPr id="2" name="图片 2" descr="应用部分3-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应用部分3-06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89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color w:val="808080" w:themeColor="background1" w:themeShade="80"/>
      </w:rPr>
      <w:tab/>
    </w:r>
    <w:r>
      <w:rPr>
        <w:rFonts w:hint="eastAsia"/>
        <w:color w:val="808080" w:themeColor="background1" w:themeShade="80"/>
      </w:rPr>
      <w:t>业务需求说明书（</w:t>
    </w:r>
    <w:r>
      <w:rPr>
        <w:rFonts w:hint="eastAsia"/>
        <w:color w:val="808080" w:themeColor="background1" w:themeShade="80"/>
      </w:rPr>
      <w:t>BRD</w:t>
    </w:r>
    <w:r>
      <w:rPr>
        <w:rFonts w:hint="eastAsia"/>
        <w:color w:val="808080" w:themeColor="background1" w:themeShade="80"/>
      </w:rPr>
      <w:t>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0B4EEB"/>
    <w:multiLevelType w:val="hybridMultilevel"/>
    <w:tmpl w:val="983E09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AF1C3A"/>
    <w:multiLevelType w:val="hybridMultilevel"/>
    <w:tmpl w:val="25A202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4C21D83"/>
    <w:multiLevelType w:val="hybridMultilevel"/>
    <w:tmpl w:val="983E09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F131A7"/>
    <w:multiLevelType w:val="hybridMultilevel"/>
    <w:tmpl w:val="0BA05D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6D52E3"/>
    <w:multiLevelType w:val="hybridMultilevel"/>
    <w:tmpl w:val="983E09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4840C3"/>
    <w:multiLevelType w:val="hybridMultilevel"/>
    <w:tmpl w:val="8C588D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D6460D"/>
    <w:multiLevelType w:val="multilevel"/>
    <w:tmpl w:val="90AE0886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5D0266D"/>
    <w:multiLevelType w:val="hybridMultilevel"/>
    <w:tmpl w:val="FBC693DA"/>
    <w:lvl w:ilvl="0" w:tplc="C86A46DC">
      <w:start w:val="1"/>
      <w:numFmt w:val="upperLetter"/>
      <w:lvlText w:val="%1、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5244058"/>
    <w:multiLevelType w:val="hybridMultilevel"/>
    <w:tmpl w:val="442A7FC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62D653E"/>
    <w:multiLevelType w:val="hybridMultilevel"/>
    <w:tmpl w:val="92EAAE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FE2D53"/>
    <w:multiLevelType w:val="hybridMultilevel"/>
    <w:tmpl w:val="07CC56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F0017A"/>
    <w:multiLevelType w:val="hybridMultilevel"/>
    <w:tmpl w:val="983E09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FA10A30"/>
    <w:multiLevelType w:val="hybridMultilevel"/>
    <w:tmpl w:val="983E09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2C80C3E"/>
    <w:multiLevelType w:val="hybridMultilevel"/>
    <w:tmpl w:val="273698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39F46E2"/>
    <w:multiLevelType w:val="hybridMultilevel"/>
    <w:tmpl w:val="273698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82E3703"/>
    <w:multiLevelType w:val="hybridMultilevel"/>
    <w:tmpl w:val="92EAAE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D1F29BA"/>
    <w:multiLevelType w:val="hybridMultilevel"/>
    <w:tmpl w:val="D9926F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D444385"/>
    <w:multiLevelType w:val="hybridMultilevel"/>
    <w:tmpl w:val="8C588D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85E35B2"/>
    <w:multiLevelType w:val="hybridMultilevel"/>
    <w:tmpl w:val="3FEA50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EDA7CD0"/>
    <w:multiLevelType w:val="hybridMultilevel"/>
    <w:tmpl w:val="983E09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6BE176C"/>
    <w:multiLevelType w:val="hybridMultilevel"/>
    <w:tmpl w:val="273698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7D33E69"/>
    <w:multiLevelType w:val="hybridMultilevel"/>
    <w:tmpl w:val="983E09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8"/>
  </w:num>
  <w:num w:numId="3">
    <w:abstractNumId w:val="18"/>
  </w:num>
  <w:num w:numId="4">
    <w:abstractNumId w:val="16"/>
  </w:num>
  <w:num w:numId="5">
    <w:abstractNumId w:val="7"/>
  </w:num>
  <w:num w:numId="6">
    <w:abstractNumId w:val="1"/>
  </w:num>
  <w:num w:numId="7">
    <w:abstractNumId w:val="6"/>
  </w:num>
  <w:num w:numId="8">
    <w:abstractNumId w:val="11"/>
  </w:num>
  <w:num w:numId="9">
    <w:abstractNumId w:val="21"/>
  </w:num>
  <w:num w:numId="10">
    <w:abstractNumId w:val="4"/>
  </w:num>
  <w:num w:numId="11">
    <w:abstractNumId w:val="14"/>
  </w:num>
  <w:num w:numId="12">
    <w:abstractNumId w:val="13"/>
  </w:num>
  <w:num w:numId="13">
    <w:abstractNumId w:val="10"/>
  </w:num>
  <w:num w:numId="14">
    <w:abstractNumId w:val="20"/>
  </w:num>
  <w:num w:numId="15">
    <w:abstractNumId w:val="9"/>
  </w:num>
  <w:num w:numId="16">
    <w:abstractNumId w:val="15"/>
  </w:num>
  <w:num w:numId="17">
    <w:abstractNumId w:val="2"/>
  </w:num>
  <w:num w:numId="18">
    <w:abstractNumId w:val="19"/>
  </w:num>
  <w:num w:numId="19">
    <w:abstractNumId w:val="5"/>
  </w:num>
  <w:num w:numId="20">
    <w:abstractNumId w:val="17"/>
  </w:num>
  <w:num w:numId="21">
    <w:abstractNumId w:val="3"/>
  </w:num>
  <w:num w:numId="22">
    <w:abstractNumId w:val="0"/>
  </w:num>
  <w:num w:numId="23">
    <w:abstractNumId w:val="1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60B3"/>
    <w:rsid w:val="00001B84"/>
    <w:rsid w:val="00002E8E"/>
    <w:rsid w:val="00003C62"/>
    <w:rsid w:val="000050F8"/>
    <w:rsid w:val="00005140"/>
    <w:rsid w:val="00005495"/>
    <w:rsid w:val="0000562C"/>
    <w:rsid w:val="00006A49"/>
    <w:rsid w:val="00006EF6"/>
    <w:rsid w:val="00010397"/>
    <w:rsid w:val="000121D8"/>
    <w:rsid w:val="00013778"/>
    <w:rsid w:val="000142BE"/>
    <w:rsid w:val="000150AB"/>
    <w:rsid w:val="00015378"/>
    <w:rsid w:val="0001571D"/>
    <w:rsid w:val="000167B2"/>
    <w:rsid w:val="00017359"/>
    <w:rsid w:val="0002349D"/>
    <w:rsid w:val="00024F73"/>
    <w:rsid w:val="00027636"/>
    <w:rsid w:val="000303F2"/>
    <w:rsid w:val="000309DD"/>
    <w:rsid w:val="0003548E"/>
    <w:rsid w:val="00035BF7"/>
    <w:rsid w:val="000372A6"/>
    <w:rsid w:val="000418F5"/>
    <w:rsid w:val="00042257"/>
    <w:rsid w:val="00043BA6"/>
    <w:rsid w:val="0004492F"/>
    <w:rsid w:val="00044BF9"/>
    <w:rsid w:val="000466B5"/>
    <w:rsid w:val="0005144F"/>
    <w:rsid w:val="00052382"/>
    <w:rsid w:val="00052E53"/>
    <w:rsid w:val="00053D46"/>
    <w:rsid w:val="00056535"/>
    <w:rsid w:val="0006517E"/>
    <w:rsid w:val="0007021F"/>
    <w:rsid w:val="00070438"/>
    <w:rsid w:val="00070571"/>
    <w:rsid w:val="00073CCF"/>
    <w:rsid w:val="000760D2"/>
    <w:rsid w:val="00076704"/>
    <w:rsid w:val="00077129"/>
    <w:rsid w:val="000779E6"/>
    <w:rsid w:val="00082FE8"/>
    <w:rsid w:val="000849BA"/>
    <w:rsid w:val="00085A37"/>
    <w:rsid w:val="00090373"/>
    <w:rsid w:val="00090E4B"/>
    <w:rsid w:val="000917FB"/>
    <w:rsid w:val="00092616"/>
    <w:rsid w:val="00092CD1"/>
    <w:rsid w:val="00094A19"/>
    <w:rsid w:val="0009542F"/>
    <w:rsid w:val="000A0BEF"/>
    <w:rsid w:val="000A1CB3"/>
    <w:rsid w:val="000A26FD"/>
    <w:rsid w:val="000A43CE"/>
    <w:rsid w:val="000A4E13"/>
    <w:rsid w:val="000A5216"/>
    <w:rsid w:val="000A7864"/>
    <w:rsid w:val="000B28B5"/>
    <w:rsid w:val="000B3016"/>
    <w:rsid w:val="000B379C"/>
    <w:rsid w:val="000B37D8"/>
    <w:rsid w:val="000B3854"/>
    <w:rsid w:val="000B6284"/>
    <w:rsid w:val="000B6CE6"/>
    <w:rsid w:val="000B7D0F"/>
    <w:rsid w:val="000C0F81"/>
    <w:rsid w:val="000C218C"/>
    <w:rsid w:val="000C3505"/>
    <w:rsid w:val="000C72B7"/>
    <w:rsid w:val="000D40D2"/>
    <w:rsid w:val="000D4C77"/>
    <w:rsid w:val="000D693A"/>
    <w:rsid w:val="000D6AEC"/>
    <w:rsid w:val="000D7DA5"/>
    <w:rsid w:val="000E0360"/>
    <w:rsid w:val="000E1627"/>
    <w:rsid w:val="000E3543"/>
    <w:rsid w:val="000E39C5"/>
    <w:rsid w:val="000E483B"/>
    <w:rsid w:val="000E54D3"/>
    <w:rsid w:val="000E57B1"/>
    <w:rsid w:val="000E6802"/>
    <w:rsid w:val="000E6C23"/>
    <w:rsid w:val="000E7F54"/>
    <w:rsid w:val="000F0249"/>
    <w:rsid w:val="000F1F69"/>
    <w:rsid w:val="000F239A"/>
    <w:rsid w:val="000F29EA"/>
    <w:rsid w:val="000F314C"/>
    <w:rsid w:val="000F3BE8"/>
    <w:rsid w:val="000F5342"/>
    <w:rsid w:val="000F6F8B"/>
    <w:rsid w:val="001001A8"/>
    <w:rsid w:val="00102D14"/>
    <w:rsid w:val="00104358"/>
    <w:rsid w:val="00106DCA"/>
    <w:rsid w:val="00107250"/>
    <w:rsid w:val="00107276"/>
    <w:rsid w:val="00107FEA"/>
    <w:rsid w:val="00110BD1"/>
    <w:rsid w:val="00110C02"/>
    <w:rsid w:val="00111E1A"/>
    <w:rsid w:val="0011363F"/>
    <w:rsid w:val="00114B25"/>
    <w:rsid w:val="00116552"/>
    <w:rsid w:val="00116DA9"/>
    <w:rsid w:val="00116E0C"/>
    <w:rsid w:val="001208AF"/>
    <w:rsid w:val="001211C1"/>
    <w:rsid w:val="00121464"/>
    <w:rsid w:val="0012383B"/>
    <w:rsid w:val="0012521C"/>
    <w:rsid w:val="00127A79"/>
    <w:rsid w:val="00127D5F"/>
    <w:rsid w:val="0013486E"/>
    <w:rsid w:val="001348D9"/>
    <w:rsid w:val="0013546B"/>
    <w:rsid w:val="00136A5F"/>
    <w:rsid w:val="00136E99"/>
    <w:rsid w:val="00137AA1"/>
    <w:rsid w:val="0014013C"/>
    <w:rsid w:val="0014368F"/>
    <w:rsid w:val="00144176"/>
    <w:rsid w:val="00144A94"/>
    <w:rsid w:val="00145E9D"/>
    <w:rsid w:val="00147BCA"/>
    <w:rsid w:val="00150BA7"/>
    <w:rsid w:val="0015150B"/>
    <w:rsid w:val="001515D2"/>
    <w:rsid w:val="001529A4"/>
    <w:rsid w:val="00152AE4"/>
    <w:rsid w:val="00154B30"/>
    <w:rsid w:val="00155683"/>
    <w:rsid w:val="00155774"/>
    <w:rsid w:val="001564AB"/>
    <w:rsid w:val="00157967"/>
    <w:rsid w:val="00157A22"/>
    <w:rsid w:val="00160505"/>
    <w:rsid w:val="001611EB"/>
    <w:rsid w:val="00162FEF"/>
    <w:rsid w:val="00163F57"/>
    <w:rsid w:val="00164624"/>
    <w:rsid w:val="00166453"/>
    <w:rsid w:val="00167064"/>
    <w:rsid w:val="001673BB"/>
    <w:rsid w:val="00167D2D"/>
    <w:rsid w:val="001701BE"/>
    <w:rsid w:val="00172866"/>
    <w:rsid w:val="0017764E"/>
    <w:rsid w:val="00181079"/>
    <w:rsid w:val="001862D8"/>
    <w:rsid w:val="0018708C"/>
    <w:rsid w:val="00190DAF"/>
    <w:rsid w:val="00191929"/>
    <w:rsid w:val="00193542"/>
    <w:rsid w:val="00193D36"/>
    <w:rsid w:val="00194BC5"/>
    <w:rsid w:val="00197A95"/>
    <w:rsid w:val="001A191B"/>
    <w:rsid w:val="001A517C"/>
    <w:rsid w:val="001A5712"/>
    <w:rsid w:val="001A6DD3"/>
    <w:rsid w:val="001A7E35"/>
    <w:rsid w:val="001A7E5D"/>
    <w:rsid w:val="001B149F"/>
    <w:rsid w:val="001B2483"/>
    <w:rsid w:val="001B2E90"/>
    <w:rsid w:val="001B517A"/>
    <w:rsid w:val="001B5BA4"/>
    <w:rsid w:val="001B77F6"/>
    <w:rsid w:val="001C03BA"/>
    <w:rsid w:val="001C0F7B"/>
    <w:rsid w:val="001C113F"/>
    <w:rsid w:val="001C2D6B"/>
    <w:rsid w:val="001C2ECB"/>
    <w:rsid w:val="001C5417"/>
    <w:rsid w:val="001C57C7"/>
    <w:rsid w:val="001C72F8"/>
    <w:rsid w:val="001C7589"/>
    <w:rsid w:val="001C7E2D"/>
    <w:rsid w:val="001D0C38"/>
    <w:rsid w:val="001D2D78"/>
    <w:rsid w:val="001D4701"/>
    <w:rsid w:val="001D4793"/>
    <w:rsid w:val="001D5397"/>
    <w:rsid w:val="001D6007"/>
    <w:rsid w:val="001E0064"/>
    <w:rsid w:val="001E16F2"/>
    <w:rsid w:val="001E1AA0"/>
    <w:rsid w:val="001E3295"/>
    <w:rsid w:val="001E3349"/>
    <w:rsid w:val="001E4C03"/>
    <w:rsid w:val="001F00F0"/>
    <w:rsid w:val="001F23F4"/>
    <w:rsid w:val="001F47CB"/>
    <w:rsid w:val="001F52F0"/>
    <w:rsid w:val="001F7280"/>
    <w:rsid w:val="00201936"/>
    <w:rsid w:val="0020591D"/>
    <w:rsid w:val="00206CE2"/>
    <w:rsid w:val="00210282"/>
    <w:rsid w:val="00210BB5"/>
    <w:rsid w:val="00211B88"/>
    <w:rsid w:val="00212BFC"/>
    <w:rsid w:val="002132E4"/>
    <w:rsid w:val="00214FE6"/>
    <w:rsid w:val="00215A78"/>
    <w:rsid w:val="00215E52"/>
    <w:rsid w:val="002168ED"/>
    <w:rsid w:val="002168FC"/>
    <w:rsid w:val="00217EBA"/>
    <w:rsid w:val="002206AE"/>
    <w:rsid w:val="002214DF"/>
    <w:rsid w:val="00225F71"/>
    <w:rsid w:val="00226C66"/>
    <w:rsid w:val="00231079"/>
    <w:rsid w:val="0023125E"/>
    <w:rsid w:val="00232214"/>
    <w:rsid w:val="002324C3"/>
    <w:rsid w:val="00232766"/>
    <w:rsid w:val="0023333A"/>
    <w:rsid w:val="00235C94"/>
    <w:rsid w:val="0023729B"/>
    <w:rsid w:val="00237DC7"/>
    <w:rsid w:val="0024353B"/>
    <w:rsid w:val="0024583D"/>
    <w:rsid w:val="00246EAA"/>
    <w:rsid w:val="00247675"/>
    <w:rsid w:val="002500F1"/>
    <w:rsid w:val="00250F7E"/>
    <w:rsid w:val="00250F8C"/>
    <w:rsid w:val="00250F8E"/>
    <w:rsid w:val="0025105A"/>
    <w:rsid w:val="00252148"/>
    <w:rsid w:val="0025308E"/>
    <w:rsid w:val="00254FCB"/>
    <w:rsid w:val="002556AB"/>
    <w:rsid w:val="002558C1"/>
    <w:rsid w:val="00261AFA"/>
    <w:rsid w:val="0026341D"/>
    <w:rsid w:val="00264BCE"/>
    <w:rsid w:val="00264F0E"/>
    <w:rsid w:val="00270BB3"/>
    <w:rsid w:val="00272064"/>
    <w:rsid w:val="00273332"/>
    <w:rsid w:val="002747A7"/>
    <w:rsid w:val="00274BE6"/>
    <w:rsid w:val="00274E79"/>
    <w:rsid w:val="00275F0D"/>
    <w:rsid w:val="002802F7"/>
    <w:rsid w:val="00280BB5"/>
    <w:rsid w:val="002839CE"/>
    <w:rsid w:val="00283F72"/>
    <w:rsid w:val="00284DEA"/>
    <w:rsid w:val="002850D4"/>
    <w:rsid w:val="002870F0"/>
    <w:rsid w:val="002910E3"/>
    <w:rsid w:val="00293DD9"/>
    <w:rsid w:val="002A1631"/>
    <w:rsid w:val="002A1D39"/>
    <w:rsid w:val="002A3E4D"/>
    <w:rsid w:val="002A5018"/>
    <w:rsid w:val="002A5C3F"/>
    <w:rsid w:val="002A5D36"/>
    <w:rsid w:val="002B31F2"/>
    <w:rsid w:val="002B4369"/>
    <w:rsid w:val="002B612D"/>
    <w:rsid w:val="002B7615"/>
    <w:rsid w:val="002B7E9B"/>
    <w:rsid w:val="002C2F53"/>
    <w:rsid w:val="002C47A6"/>
    <w:rsid w:val="002C5725"/>
    <w:rsid w:val="002C7DD3"/>
    <w:rsid w:val="002D0B09"/>
    <w:rsid w:val="002D2865"/>
    <w:rsid w:val="002D34DE"/>
    <w:rsid w:val="002D4ED7"/>
    <w:rsid w:val="002D5F30"/>
    <w:rsid w:val="002D7E17"/>
    <w:rsid w:val="002D7E8D"/>
    <w:rsid w:val="002E06C9"/>
    <w:rsid w:val="002E13F4"/>
    <w:rsid w:val="002E1F8C"/>
    <w:rsid w:val="002E4A89"/>
    <w:rsid w:val="002E5224"/>
    <w:rsid w:val="002E728B"/>
    <w:rsid w:val="002E7763"/>
    <w:rsid w:val="002F3E55"/>
    <w:rsid w:val="002F4441"/>
    <w:rsid w:val="002F4D96"/>
    <w:rsid w:val="002F56D5"/>
    <w:rsid w:val="002F5A41"/>
    <w:rsid w:val="002F5CCC"/>
    <w:rsid w:val="002F689C"/>
    <w:rsid w:val="002F7968"/>
    <w:rsid w:val="00300E1E"/>
    <w:rsid w:val="003029AF"/>
    <w:rsid w:val="00304444"/>
    <w:rsid w:val="00306423"/>
    <w:rsid w:val="00310ECC"/>
    <w:rsid w:val="0031195F"/>
    <w:rsid w:val="00312BBF"/>
    <w:rsid w:val="00312E1C"/>
    <w:rsid w:val="003137B1"/>
    <w:rsid w:val="003151B1"/>
    <w:rsid w:val="0031680E"/>
    <w:rsid w:val="0031757E"/>
    <w:rsid w:val="00317634"/>
    <w:rsid w:val="003220A8"/>
    <w:rsid w:val="00326189"/>
    <w:rsid w:val="00327D26"/>
    <w:rsid w:val="00330793"/>
    <w:rsid w:val="00331DCE"/>
    <w:rsid w:val="00334004"/>
    <w:rsid w:val="00335021"/>
    <w:rsid w:val="00335741"/>
    <w:rsid w:val="003358F9"/>
    <w:rsid w:val="0033609E"/>
    <w:rsid w:val="00337521"/>
    <w:rsid w:val="00340325"/>
    <w:rsid w:val="00340E4B"/>
    <w:rsid w:val="0034252C"/>
    <w:rsid w:val="0034335C"/>
    <w:rsid w:val="00344861"/>
    <w:rsid w:val="003457BD"/>
    <w:rsid w:val="00346856"/>
    <w:rsid w:val="00346BB9"/>
    <w:rsid w:val="0034745A"/>
    <w:rsid w:val="00350F08"/>
    <w:rsid w:val="003521AC"/>
    <w:rsid w:val="00352D56"/>
    <w:rsid w:val="003542A1"/>
    <w:rsid w:val="00357418"/>
    <w:rsid w:val="0036142C"/>
    <w:rsid w:val="00361FFD"/>
    <w:rsid w:val="0036263D"/>
    <w:rsid w:val="003630B0"/>
    <w:rsid w:val="003639BF"/>
    <w:rsid w:val="003665A1"/>
    <w:rsid w:val="00372BBB"/>
    <w:rsid w:val="00373BDD"/>
    <w:rsid w:val="003812BB"/>
    <w:rsid w:val="0038319B"/>
    <w:rsid w:val="003833D0"/>
    <w:rsid w:val="003837B1"/>
    <w:rsid w:val="00383924"/>
    <w:rsid w:val="00384C24"/>
    <w:rsid w:val="003852F0"/>
    <w:rsid w:val="00385901"/>
    <w:rsid w:val="00385BB2"/>
    <w:rsid w:val="00386CA9"/>
    <w:rsid w:val="00386FCF"/>
    <w:rsid w:val="0039071F"/>
    <w:rsid w:val="0039211F"/>
    <w:rsid w:val="003931F2"/>
    <w:rsid w:val="00393674"/>
    <w:rsid w:val="00394104"/>
    <w:rsid w:val="0039440E"/>
    <w:rsid w:val="0039564F"/>
    <w:rsid w:val="00395C84"/>
    <w:rsid w:val="003964FC"/>
    <w:rsid w:val="003A023E"/>
    <w:rsid w:val="003A1D42"/>
    <w:rsid w:val="003A31E1"/>
    <w:rsid w:val="003A6506"/>
    <w:rsid w:val="003B01A1"/>
    <w:rsid w:val="003B09AC"/>
    <w:rsid w:val="003B7A69"/>
    <w:rsid w:val="003C1F4E"/>
    <w:rsid w:val="003C2FDD"/>
    <w:rsid w:val="003C7AFF"/>
    <w:rsid w:val="003D22C7"/>
    <w:rsid w:val="003D2BA6"/>
    <w:rsid w:val="003D3266"/>
    <w:rsid w:val="003D4A2F"/>
    <w:rsid w:val="003D4B8E"/>
    <w:rsid w:val="003E54E8"/>
    <w:rsid w:val="003E5C17"/>
    <w:rsid w:val="003E5F2F"/>
    <w:rsid w:val="003E64D4"/>
    <w:rsid w:val="003F30B7"/>
    <w:rsid w:val="003F3651"/>
    <w:rsid w:val="003F72DF"/>
    <w:rsid w:val="003F773D"/>
    <w:rsid w:val="003F7F18"/>
    <w:rsid w:val="00400283"/>
    <w:rsid w:val="004012E8"/>
    <w:rsid w:val="00402719"/>
    <w:rsid w:val="00404E07"/>
    <w:rsid w:val="00405695"/>
    <w:rsid w:val="00405D4E"/>
    <w:rsid w:val="004071C5"/>
    <w:rsid w:val="004072AE"/>
    <w:rsid w:val="00410566"/>
    <w:rsid w:val="00410CB9"/>
    <w:rsid w:val="00412C02"/>
    <w:rsid w:val="004135D1"/>
    <w:rsid w:val="00413871"/>
    <w:rsid w:val="004145D8"/>
    <w:rsid w:val="00415AF9"/>
    <w:rsid w:val="00420092"/>
    <w:rsid w:val="00423A60"/>
    <w:rsid w:val="00426D7D"/>
    <w:rsid w:val="00426D8F"/>
    <w:rsid w:val="00431B51"/>
    <w:rsid w:val="00431EA7"/>
    <w:rsid w:val="00432365"/>
    <w:rsid w:val="00433756"/>
    <w:rsid w:val="00433B0A"/>
    <w:rsid w:val="004341AA"/>
    <w:rsid w:val="00440B17"/>
    <w:rsid w:val="0044375C"/>
    <w:rsid w:val="00443DFB"/>
    <w:rsid w:val="0044408A"/>
    <w:rsid w:val="004448EE"/>
    <w:rsid w:val="0044622F"/>
    <w:rsid w:val="00447461"/>
    <w:rsid w:val="0045186E"/>
    <w:rsid w:val="00451F82"/>
    <w:rsid w:val="00455553"/>
    <w:rsid w:val="00457803"/>
    <w:rsid w:val="00461988"/>
    <w:rsid w:val="00467AB0"/>
    <w:rsid w:val="00467D81"/>
    <w:rsid w:val="004732FA"/>
    <w:rsid w:val="0047491D"/>
    <w:rsid w:val="0048067B"/>
    <w:rsid w:val="00481D6E"/>
    <w:rsid w:val="00482226"/>
    <w:rsid w:val="0048245A"/>
    <w:rsid w:val="00483911"/>
    <w:rsid w:val="0048412A"/>
    <w:rsid w:val="004854DF"/>
    <w:rsid w:val="00485EC2"/>
    <w:rsid w:val="004866E2"/>
    <w:rsid w:val="00492298"/>
    <w:rsid w:val="00492FF1"/>
    <w:rsid w:val="00494295"/>
    <w:rsid w:val="004946B9"/>
    <w:rsid w:val="00494920"/>
    <w:rsid w:val="00495689"/>
    <w:rsid w:val="004973C9"/>
    <w:rsid w:val="004A00DB"/>
    <w:rsid w:val="004A39E3"/>
    <w:rsid w:val="004A3B47"/>
    <w:rsid w:val="004A738A"/>
    <w:rsid w:val="004A7C54"/>
    <w:rsid w:val="004B04D9"/>
    <w:rsid w:val="004B08B7"/>
    <w:rsid w:val="004B0EB6"/>
    <w:rsid w:val="004B1B39"/>
    <w:rsid w:val="004B4879"/>
    <w:rsid w:val="004B5A2F"/>
    <w:rsid w:val="004B7F04"/>
    <w:rsid w:val="004C042A"/>
    <w:rsid w:val="004C0F3C"/>
    <w:rsid w:val="004C1217"/>
    <w:rsid w:val="004C1314"/>
    <w:rsid w:val="004C1364"/>
    <w:rsid w:val="004C1FAD"/>
    <w:rsid w:val="004C2298"/>
    <w:rsid w:val="004C288C"/>
    <w:rsid w:val="004C43CD"/>
    <w:rsid w:val="004D0016"/>
    <w:rsid w:val="004D2A87"/>
    <w:rsid w:val="004D4DD1"/>
    <w:rsid w:val="004D6E1E"/>
    <w:rsid w:val="004D7284"/>
    <w:rsid w:val="004E28A8"/>
    <w:rsid w:val="004E7FAE"/>
    <w:rsid w:val="004F021F"/>
    <w:rsid w:val="004F1EAA"/>
    <w:rsid w:val="004F3929"/>
    <w:rsid w:val="004F3CBC"/>
    <w:rsid w:val="004F467F"/>
    <w:rsid w:val="004F4AC6"/>
    <w:rsid w:val="004F4DBF"/>
    <w:rsid w:val="004F4FAC"/>
    <w:rsid w:val="00500577"/>
    <w:rsid w:val="0050253B"/>
    <w:rsid w:val="005026EF"/>
    <w:rsid w:val="00503DB6"/>
    <w:rsid w:val="00504BDA"/>
    <w:rsid w:val="00504EDB"/>
    <w:rsid w:val="00507004"/>
    <w:rsid w:val="00510C1A"/>
    <w:rsid w:val="00512942"/>
    <w:rsid w:val="00514ADD"/>
    <w:rsid w:val="00514DCD"/>
    <w:rsid w:val="00514F03"/>
    <w:rsid w:val="00516704"/>
    <w:rsid w:val="0051677A"/>
    <w:rsid w:val="0051762A"/>
    <w:rsid w:val="005201E5"/>
    <w:rsid w:val="00521BD4"/>
    <w:rsid w:val="00522E94"/>
    <w:rsid w:val="005239EC"/>
    <w:rsid w:val="00525AE9"/>
    <w:rsid w:val="0053075F"/>
    <w:rsid w:val="00531284"/>
    <w:rsid w:val="00532186"/>
    <w:rsid w:val="00533608"/>
    <w:rsid w:val="00533769"/>
    <w:rsid w:val="00533FDA"/>
    <w:rsid w:val="00534250"/>
    <w:rsid w:val="00536F4B"/>
    <w:rsid w:val="00537E40"/>
    <w:rsid w:val="005416CE"/>
    <w:rsid w:val="00541D57"/>
    <w:rsid w:val="00543B71"/>
    <w:rsid w:val="00544286"/>
    <w:rsid w:val="00545880"/>
    <w:rsid w:val="005469CD"/>
    <w:rsid w:val="00547630"/>
    <w:rsid w:val="005479A9"/>
    <w:rsid w:val="005528F2"/>
    <w:rsid w:val="00553164"/>
    <w:rsid w:val="005531D9"/>
    <w:rsid w:val="00553E88"/>
    <w:rsid w:val="005541A6"/>
    <w:rsid w:val="0055573B"/>
    <w:rsid w:val="0056384D"/>
    <w:rsid w:val="00563EA6"/>
    <w:rsid w:val="00564237"/>
    <w:rsid w:val="0056486E"/>
    <w:rsid w:val="00567DB0"/>
    <w:rsid w:val="00570C7D"/>
    <w:rsid w:val="00572297"/>
    <w:rsid w:val="00574314"/>
    <w:rsid w:val="005744A4"/>
    <w:rsid w:val="0057663D"/>
    <w:rsid w:val="005770EC"/>
    <w:rsid w:val="005777B4"/>
    <w:rsid w:val="00582964"/>
    <w:rsid w:val="00582B3A"/>
    <w:rsid w:val="00583090"/>
    <w:rsid w:val="005839E5"/>
    <w:rsid w:val="00585103"/>
    <w:rsid w:val="0059108A"/>
    <w:rsid w:val="00592E00"/>
    <w:rsid w:val="00593E9C"/>
    <w:rsid w:val="00594618"/>
    <w:rsid w:val="005958CB"/>
    <w:rsid w:val="00596F45"/>
    <w:rsid w:val="005A0B41"/>
    <w:rsid w:val="005A2401"/>
    <w:rsid w:val="005A32EE"/>
    <w:rsid w:val="005A5132"/>
    <w:rsid w:val="005A7926"/>
    <w:rsid w:val="005B2426"/>
    <w:rsid w:val="005B50F3"/>
    <w:rsid w:val="005B5140"/>
    <w:rsid w:val="005B5DD7"/>
    <w:rsid w:val="005B71A8"/>
    <w:rsid w:val="005C0331"/>
    <w:rsid w:val="005C1769"/>
    <w:rsid w:val="005C2192"/>
    <w:rsid w:val="005C2638"/>
    <w:rsid w:val="005C528C"/>
    <w:rsid w:val="005C606B"/>
    <w:rsid w:val="005D068A"/>
    <w:rsid w:val="005D275D"/>
    <w:rsid w:val="005E0295"/>
    <w:rsid w:val="005E1593"/>
    <w:rsid w:val="005E1A55"/>
    <w:rsid w:val="005E32A7"/>
    <w:rsid w:val="005E35CA"/>
    <w:rsid w:val="005E6D83"/>
    <w:rsid w:val="005E74C5"/>
    <w:rsid w:val="005F0224"/>
    <w:rsid w:val="005F3BB2"/>
    <w:rsid w:val="005F3EDB"/>
    <w:rsid w:val="005F5658"/>
    <w:rsid w:val="0060169A"/>
    <w:rsid w:val="00601E2B"/>
    <w:rsid w:val="006032C7"/>
    <w:rsid w:val="00603508"/>
    <w:rsid w:val="00610DBE"/>
    <w:rsid w:val="006119B2"/>
    <w:rsid w:val="00612FBC"/>
    <w:rsid w:val="006173CC"/>
    <w:rsid w:val="00620488"/>
    <w:rsid w:val="006206E0"/>
    <w:rsid w:val="00621052"/>
    <w:rsid w:val="006220A3"/>
    <w:rsid w:val="00623D4A"/>
    <w:rsid w:val="006263CC"/>
    <w:rsid w:val="00626519"/>
    <w:rsid w:val="006275E5"/>
    <w:rsid w:val="006326F2"/>
    <w:rsid w:val="00635876"/>
    <w:rsid w:val="00635D3A"/>
    <w:rsid w:val="00640544"/>
    <w:rsid w:val="0064236C"/>
    <w:rsid w:val="006426C8"/>
    <w:rsid w:val="00642AC6"/>
    <w:rsid w:val="0064333D"/>
    <w:rsid w:val="00651330"/>
    <w:rsid w:val="0065217C"/>
    <w:rsid w:val="006532A9"/>
    <w:rsid w:val="0065394D"/>
    <w:rsid w:val="006548A1"/>
    <w:rsid w:val="00657CDD"/>
    <w:rsid w:val="006604C7"/>
    <w:rsid w:val="00660D88"/>
    <w:rsid w:val="00660E4B"/>
    <w:rsid w:val="006624F4"/>
    <w:rsid w:val="00662789"/>
    <w:rsid w:val="00662970"/>
    <w:rsid w:val="00662FB6"/>
    <w:rsid w:val="00664A1B"/>
    <w:rsid w:val="006662D8"/>
    <w:rsid w:val="006667EF"/>
    <w:rsid w:val="00666B27"/>
    <w:rsid w:val="0067086E"/>
    <w:rsid w:val="00671D36"/>
    <w:rsid w:val="00671EFF"/>
    <w:rsid w:val="0067259D"/>
    <w:rsid w:val="0067497D"/>
    <w:rsid w:val="00675138"/>
    <w:rsid w:val="00683287"/>
    <w:rsid w:val="006843C6"/>
    <w:rsid w:val="00685042"/>
    <w:rsid w:val="00687D30"/>
    <w:rsid w:val="00687EFA"/>
    <w:rsid w:val="00691BCD"/>
    <w:rsid w:val="0069440E"/>
    <w:rsid w:val="006A087E"/>
    <w:rsid w:val="006A68C0"/>
    <w:rsid w:val="006A7C13"/>
    <w:rsid w:val="006B0467"/>
    <w:rsid w:val="006B05C8"/>
    <w:rsid w:val="006B14B0"/>
    <w:rsid w:val="006B1E10"/>
    <w:rsid w:val="006B2503"/>
    <w:rsid w:val="006B3170"/>
    <w:rsid w:val="006B368A"/>
    <w:rsid w:val="006B3F93"/>
    <w:rsid w:val="006B43BB"/>
    <w:rsid w:val="006B4595"/>
    <w:rsid w:val="006B4DEE"/>
    <w:rsid w:val="006B4FF4"/>
    <w:rsid w:val="006B7A2F"/>
    <w:rsid w:val="006B7AE4"/>
    <w:rsid w:val="006C2990"/>
    <w:rsid w:val="006C3400"/>
    <w:rsid w:val="006C3E63"/>
    <w:rsid w:val="006C49FF"/>
    <w:rsid w:val="006C5DF7"/>
    <w:rsid w:val="006C63D4"/>
    <w:rsid w:val="006C6970"/>
    <w:rsid w:val="006C7212"/>
    <w:rsid w:val="006C7573"/>
    <w:rsid w:val="006D05E5"/>
    <w:rsid w:val="006D51C2"/>
    <w:rsid w:val="006D5744"/>
    <w:rsid w:val="006D7E4C"/>
    <w:rsid w:val="006E0DF9"/>
    <w:rsid w:val="006E2D0B"/>
    <w:rsid w:val="006E335C"/>
    <w:rsid w:val="006E3CB4"/>
    <w:rsid w:val="006E788A"/>
    <w:rsid w:val="006F0F39"/>
    <w:rsid w:val="006F2528"/>
    <w:rsid w:val="006F2B60"/>
    <w:rsid w:val="006F2C26"/>
    <w:rsid w:val="006F3077"/>
    <w:rsid w:val="006F41A5"/>
    <w:rsid w:val="006F6B00"/>
    <w:rsid w:val="007002F3"/>
    <w:rsid w:val="007005A7"/>
    <w:rsid w:val="00700796"/>
    <w:rsid w:val="00702B12"/>
    <w:rsid w:val="00707E3A"/>
    <w:rsid w:val="00707F2F"/>
    <w:rsid w:val="007100E1"/>
    <w:rsid w:val="007104F8"/>
    <w:rsid w:val="00710964"/>
    <w:rsid w:val="00713ECD"/>
    <w:rsid w:val="0071410C"/>
    <w:rsid w:val="00714705"/>
    <w:rsid w:val="00715066"/>
    <w:rsid w:val="0071705B"/>
    <w:rsid w:val="007213BA"/>
    <w:rsid w:val="007225C1"/>
    <w:rsid w:val="00723406"/>
    <w:rsid w:val="007279B8"/>
    <w:rsid w:val="00730E2B"/>
    <w:rsid w:val="00731B95"/>
    <w:rsid w:val="007343C8"/>
    <w:rsid w:val="0073577F"/>
    <w:rsid w:val="00735D97"/>
    <w:rsid w:val="00741327"/>
    <w:rsid w:val="007419FE"/>
    <w:rsid w:val="00743DF5"/>
    <w:rsid w:val="007441ED"/>
    <w:rsid w:val="0074587D"/>
    <w:rsid w:val="007466F5"/>
    <w:rsid w:val="00747257"/>
    <w:rsid w:val="00747A6D"/>
    <w:rsid w:val="00755699"/>
    <w:rsid w:val="00756466"/>
    <w:rsid w:val="00761AEE"/>
    <w:rsid w:val="007621CA"/>
    <w:rsid w:val="0076385F"/>
    <w:rsid w:val="00763DEF"/>
    <w:rsid w:val="00764703"/>
    <w:rsid w:val="00767143"/>
    <w:rsid w:val="00767EF3"/>
    <w:rsid w:val="007700EF"/>
    <w:rsid w:val="00770413"/>
    <w:rsid w:val="007732B6"/>
    <w:rsid w:val="00774D71"/>
    <w:rsid w:val="007752D1"/>
    <w:rsid w:val="007755C7"/>
    <w:rsid w:val="00775E55"/>
    <w:rsid w:val="00776BE4"/>
    <w:rsid w:val="007775D6"/>
    <w:rsid w:val="00777B24"/>
    <w:rsid w:val="00785D99"/>
    <w:rsid w:val="0078646A"/>
    <w:rsid w:val="007864A1"/>
    <w:rsid w:val="00790D05"/>
    <w:rsid w:val="007922AF"/>
    <w:rsid w:val="00792368"/>
    <w:rsid w:val="00793683"/>
    <w:rsid w:val="00793E11"/>
    <w:rsid w:val="007943D7"/>
    <w:rsid w:val="0079610A"/>
    <w:rsid w:val="007A1ED7"/>
    <w:rsid w:val="007A2E8D"/>
    <w:rsid w:val="007A548E"/>
    <w:rsid w:val="007A5935"/>
    <w:rsid w:val="007A6C10"/>
    <w:rsid w:val="007B00BF"/>
    <w:rsid w:val="007B162A"/>
    <w:rsid w:val="007B2A2D"/>
    <w:rsid w:val="007B2CFE"/>
    <w:rsid w:val="007C07F9"/>
    <w:rsid w:val="007C230D"/>
    <w:rsid w:val="007C3D6B"/>
    <w:rsid w:val="007C5390"/>
    <w:rsid w:val="007C5BB3"/>
    <w:rsid w:val="007D0C9E"/>
    <w:rsid w:val="007D0FB5"/>
    <w:rsid w:val="007D1915"/>
    <w:rsid w:val="007D2FCC"/>
    <w:rsid w:val="007D3C68"/>
    <w:rsid w:val="007D7D41"/>
    <w:rsid w:val="007E4880"/>
    <w:rsid w:val="007F1ED3"/>
    <w:rsid w:val="007F2E2F"/>
    <w:rsid w:val="007F73EB"/>
    <w:rsid w:val="007F7C37"/>
    <w:rsid w:val="007F7E4E"/>
    <w:rsid w:val="007F7F1E"/>
    <w:rsid w:val="00800693"/>
    <w:rsid w:val="00800703"/>
    <w:rsid w:val="00806A01"/>
    <w:rsid w:val="00807323"/>
    <w:rsid w:val="008079FA"/>
    <w:rsid w:val="00812F65"/>
    <w:rsid w:val="0081588A"/>
    <w:rsid w:val="00820449"/>
    <w:rsid w:val="00822203"/>
    <w:rsid w:val="0082275F"/>
    <w:rsid w:val="00822EBE"/>
    <w:rsid w:val="00823B4D"/>
    <w:rsid w:val="00824278"/>
    <w:rsid w:val="0082461A"/>
    <w:rsid w:val="00827C1B"/>
    <w:rsid w:val="00831A38"/>
    <w:rsid w:val="008341A4"/>
    <w:rsid w:val="00835C89"/>
    <w:rsid w:val="008374D1"/>
    <w:rsid w:val="00840343"/>
    <w:rsid w:val="00843911"/>
    <w:rsid w:val="008449DE"/>
    <w:rsid w:val="0084527F"/>
    <w:rsid w:val="008465A4"/>
    <w:rsid w:val="00846A9A"/>
    <w:rsid w:val="0084764F"/>
    <w:rsid w:val="00850BBF"/>
    <w:rsid w:val="00853667"/>
    <w:rsid w:val="008538E4"/>
    <w:rsid w:val="00853EE4"/>
    <w:rsid w:val="00854117"/>
    <w:rsid w:val="00862770"/>
    <w:rsid w:val="00865B4D"/>
    <w:rsid w:val="008717DF"/>
    <w:rsid w:val="008740F9"/>
    <w:rsid w:val="008773CE"/>
    <w:rsid w:val="00881A65"/>
    <w:rsid w:val="00883388"/>
    <w:rsid w:val="008835E3"/>
    <w:rsid w:val="0088481D"/>
    <w:rsid w:val="00884A1C"/>
    <w:rsid w:val="00886491"/>
    <w:rsid w:val="00887C42"/>
    <w:rsid w:val="00890229"/>
    <w:rsid w:val="00890895"/>
    <w:rsid w:val="00891753"/>
    <w:rsid w:val="00891A0D"/>
    <w:rsid w:val="00893D9F"/>
    <w:rsid w:val="00896D07"/>
    <w:rsid w:val="008A1CDB"/>
    <w:rsid w:val="008A2046"/>
    <w:rsid w:val="008A25C5"/>
    <w:rsid w:val="008A38DD"/>
    <w:rsid w:val="008A44FA"/>
    <w:rsid w:val="008A5593"/>
    <w:rsid w:val="008A5C13"/>
    <w:rsid w:val="008A6204"/>
    <w:rsid w:val="008A70DE"/>
    <w:rsid w:val="008B0885"/>
    <w:rsid w:val="008B09F9"/>
    <w:rsid w:val="008B1A2C"/>
    <w:rsid w:val="008B5B4C"/>
    <w:rsid w:val="008B6690"/>
    <w:rsid w:val="008C0D6F"/>
    <w:rsid w:val="008C108C"/>
    <w:rsid w:val="008C33ED"/>
    <w:rsid w:val="008C380B"/>
    <w:rsid w:val="008C706E"/>
    <w:rsid w:val="008C75F3"/>
    <w:rsid w:val="008C7C51"/>
    <w:rsid w:val="008D05A7"/>
    <w:rsid w:val="008D4894"/>
    <w:rsid w:val="008E0EE8"/>
    <w:rsid w:val="008E3140"/>
    <w:rsid w:val="008E46A7"/>
    <w:rsid w:val="008E46AF"/>
    <w:rsid w:val="008E4F9E"/>
    <w:rsid w:val="008E51A1"/>
    <w:rsid w:val="008E5D0F"/>
    <w:rsid w:val="008E6991"/>
    <w:rsid w:val="008E783C"/>
    <w:rsid w:val="008E7D1D"/>
    <w:rsid w:val="008E7FB7"/>
    <w:rsid w:val="008F00F8"/>
    <w:rsid w:val="008F32CC"/>
    <w:rsid w:val="008F3383"/>
    <w:rsid w:val="008F5B82"/>
    <w:rsid w:val="008F6D7C"/>
    <w:rsid w:val="008F7328"/>
    <w:rsid w:val="00901E31"/>
    <w:rsid w:val="00902D5B"/>
    <w:rsid w:val="00903873"/>
    <w:rsid w:val="00903E13"/>
    <w:rsid w:val="00905128"/>
    <w:rsid w:val="00911B78"/>
    <w:rsid w:val="00914810"/>
    <w:rsid w:val="00923A59"/>
    <w:rsid w:val="009241CA"/>
    <w:rsid w:val="00925E0C"/>
    <w:rsid w:val="00926B68"/>
    <w:rsid w:val="0092780D"/>
    <w:rsid w:val="00931C66"/>
    <w:rsid w:val="00931CD2"/>
    <w:rsid w:val="00935BBB"/>
    <w:rsid w:val="00937200"/>
    <w:rsid w:val="00940030"/>
    <w:rsid w:val="00941603"/>
    <w:rsid w:val="009432C5"/>
    <w:rsid w:val="00943DFB"/>
    <w:rsid w:val="0094512C"/>
    <w:rsid w:val="00947F34"/>
    <w:rsid w:val="00950C48"/>
    <w:rsid w:val="00951FAF"/>
    <w:rsid w:val="00956AE4"/>
    <w:rsid w:val="0096175E"/>
    <w:rsid w:val="00961CE1"/>
    <w:rsid w:val="00962EA3"/>
    <w:rsid w:val="00963D45"/>
    <w:rsid w:val="009649DF"/>
    <w:rsid w:val="00970BDB"/>
    <w:rsid w:val="009746C6"/>
    <w:rsid w:val="00975EF8"/>
    <w:rsid w:val="009812A1"/>
    <w:rsid w:val="009822A0"/>
    <w:rsid w:val="009824BE"/>
    <w:rsid w:val="00982A20"/>
    <w:rsid w:val="009842CB"/>
    <w:rsid w:val="00986C47"/>
    <w:rsid w:val="0098732A"/>
    <w:rsid w:val="00992500"/>
    <w:rsid w:val="0099269E"/>
    <w:rsid w:val="00992753"/>
    <w:rsid w:val="00992D2C"/>
    <w:rsid w:val="00993AAB"/>
    <w:rsid w:val="00994E2E"/>
    <w:rsid w:val="00995F34"/>
    <w:rsid w:val="0099676C"/>
    <w:rsid w:val="009A1654"/>
    <w:rsid w:val="009A3049"/>
    <w:rsid w:val="009A6771"/>
    <w:rsid w:val="009A77C1"/>
    <w:rsid w:val="009A794B"/>
    <w:rsid w:val="009B2B5D"/>
    <w:rsid w:val="009B3A90"/>
    <w:rsid w:val="009B3C7A"/>
    <w:rsid w:val="009B6CF0"/>
    <w:rsid w:val="009B7532"/>
    <w:rsid w:val="009C20EC"/>
    <w:rsid w:val="009C2786"/>
    <w:rsid w:val="009C5544"/>
    <w:rsid w:val="009C5967"/>
    <w:rsid w:val="009C6EE5"/>
    <w:rsid w:val="009C6FEC"/>
    <w:rsid w:val="009C7F2B"/>
    <w:rsid w:val="009D058C"/>
    <w:rsid w:val="009D1B67"/>
    <w:rsid w:val="009D393A"/>
    <w:rsid w:val="009D4CE9"/>
    <w:rsid w:val="009D6314"/>
    <w:rsid w:val="009D6462"/>
    <w:rsid w:val="009D75FC"/>
    <w:rsid w:val="009E0854"/>
    <w:rsid w:val="009E3031"/>
    <w:rsid w:val="009E647B"/>
    <w:rsid w:val="009E6A8C"/>
    <w:rsid w:val="009E6BEF"/>
    <w:rsid w:val="009F0A1A"/>
    <w:rsid w:val="009F25F3"/>
    <w:rsid w:val="009F3809"/>
    <w:rsid w:val="009F3909"/>
    <w:rsid w:val="009F5C21"/>
    <w:rsid w:val="009F629E"/>
    <w:rsid w:val="00A02155"/>
    <w:rsid w:val="00A031FD"/>
    <w:rsid w:val="00A04332"/>
    <w:rsid w:val="00A04839"/>
    <w:rsid w:val="00A04CE0"/>
    <w:rsid w:val="00A0780B"/>
    <w:rsid w:val="00A1065C"/>
    <w:rsid w:val="00A107C0"/>
    <w:rsid w:val="00A11B5E"/>
    <w:rsid w:val="00A129BB"/>
    <w:rsid w:val="00A1323F"/>
    <w:rsid w:val="00A14D2E"/>
    <w:rsid w:val="00A160E3"/>
    <w:rsid w:val="00A164FC"/>
    <w:rsid w:val="00A16B0A"/>
    <w:rsid w:val="00A17174"/>
    <w:rsid w:val="00A209C8"/>
    <w:rsid w:val="00A2159A"/>
    <w:rsid w:val="00A229D3"/>
    <w:rsid w:val="00A23215"/>
    <w:rsid w:val="00A24743"/>
    <w:rsid w:val="00A260B3"/>
    <w:rsid w:val="00A26280"/>
    <w:rsid w:val="00A26F92"/>
    <w:rsid w:val="00A27EC4"/>
    <w:rsid w:val="00A36865"/>
    <w:rsid w:val="00A368E1"/>
    <w:rsid w:val="00A36977"/>
    <w:rsid w:val="00A405A7"/>
    <w:rsid w:val="00A407B8"/>
    <w:rsid w:val="00A40EAC"/>
    <w:rsid w:val="00A41639"/>
    <w:rsid w:val="00A443CE"/>
    <w:rsid w:val="00A444A2"/>
    <w:rsid w:val="00A446A5"/>
    <w:rsid w:val="00A457C7"/>
    <w:rsid w:val="00A461A4"/>
    <w:rsid w:val="00A46DA7"/>
    <w:rsid w:val="00A50769"/>
    <w:rsid w:val="00A53686"/>
    <w:rsid w:val="00A562E7"/>
    <w:rsid w:val="00A57ABE"/>
    <w:rsid w:val="00A60D29"/>
    <w:rsid w:val="00A625EF"/>
    <w:rsid w:val="00A6302E"/>
    <w:rsid w:val="00A64E91"/>
    <w:rsid w:val="00A65064"/>
    <w:rsid w:val="00A66EC0"/>
    <w:rsid w:val="00A70519"/>
    <w:rsid w:val="00A70C04"/>
    <w:rsid w:val="00A72710"/>
    <w:rsid w:val="00A73535"/>
    <w:rsid w:val="00A75C97"/>
    <w:rsid w:val="00A76CE6"/>
    <w:rsid w:val="00A77728"/>
    <w:rsid w:val="00A814D2"/>
    <w:rsid w:val="00A83BA4"/>
    <w:rsid w:val="00A85185"/>
    <w:rsid w:val="00A86079"/>
    <w:rsid w:val="00A90329"/>
    <w:rsid w:val="00A9111F"/>
    <w:rsid w:val="00A91324"/>
    <w:rsid w:val="00A930B5"/>
    <w:rsid w:val="00A97766"/>
    <w:rsid w:val="00AA1E48"/>
    <w:rsid w:val="00AA23A1"/>
    <w:rsid w:val="00AA3E93"/>
    <w:rsid w:val="00AA56B2"/>
    <w:rsid w:val="00AA719D"/>
    <w:rsid w:val="00AA730D"/>
    <w:rsid w:val="00AB1221"/>
    <w:rsid w:val="00AB3146"/>
    <w:rsid w:val="00AB47D6"/>
    <w:rsid w:val="00AB5D4E"/>
    <w:rsid w:val="00AB668B"/>
    <w:rsid w:val="00AB6983"/>
    <w:rsid w:val="00AB6DA9"/>
    <w:rsid w:val="00AC3E82"/>
    <w:rsid w:val="00AC3E87"/>
    <w:rsid w:val="00AC61F8"/>
    <w:rsid w:val="00AC7150"/>
    <w:rsid w:val="00AC755A"/>
    <w:rsid w:val="00AC7673"/>
    <w:rsid w:val="00AD0784"/>
    <w:rsid w:val="00AD15E6"/>
    <w:rsid w:val="00AD6CDF"/>
    <w:rsid w:val="00AD6D58"/>
    <w:rsid w:val="00AD6E82"/>
    <w:rsid w:val="00AD7410"/>
    <w:rsid w:val="00AD7F90"/>
    <w:rsid w:val="00AE1A78"/>
    <w:rsid w:val="00AE1AC5"/>
    <w:rsid w:val="00AE4618"/>
    <w:rsid w:val="00AE484E"/>
    <w:rsid w:val="00AE75C0"/>
    <w:rsid w:val="00AE788B"/>
    <w:rsid w:val="00AE7976"/>
    <w:rsid w:val="00AF1C1D"/>
    <w:rsid w:val="00AF259F"/>
    <w:rsid w:val="00AF2CA7"/>
    <w:rsid w:val="00AF5AF4"/>
    <w:rsid w:val="00AF7318"/>
    <w:rsid w:val="00AF7E82"/>
    <w:rsid w:val="00B015D5"/>
    <w:rsid w:val="00B01C18"/>
    <w:rsid w:val="00B051FB"/>
    <w:rsid w:val="00B05734"/>
    <w:rsid w:val="00B05B1F"/>
    <w:rsid w:val="00B11CF3"/>
    <w:rsid w:val="00B12240"/>
    <w:rsid w:val="00B122CF"/>
    <w:rsid w:val="00B12941"/>
    <w:rsid w:val="00B12BEB"/>
    <w:rsid w:val="00B170C5"/>
    <w:rsid w:val="00B208BC"/>
    <w:rsid w:val="00B212D7"/>
    <w:rsid w:val="00B22002"/>
    <w:rsid w:val="00B221C1"/>
    <w:rsid w:val="00B241AC"/>
    <w:rsid w:val="00B24826"/>
    <w:rsid w:val="00B3067A"/>
    <w:rsid w:val="00B30BE1"/>
    <w:rsid w:val="00B318E3"/>
    <w:rsid w:val="00B32A08"/>
    <w:rsid w:val="00B3315D"/>
    <w:rsid w:val="00B34E29"/>
    <w:rsid w:val="00B353CD"/>
    <w:rsid w:val="00B354AD"/>
    <w:rsid w:val="00B35E18"/>
    <w:rsid w:val="00B40AE0"/>
    <w:rsid w:val="00B42B6D"/>
    <w:rsid w:val="00B5185A"/>
    <w:rsid w:val="00B53257"/>
    <w:rsid w:val="00B53E89"/>
    <w:rsid w:val="00B54CB8"/>
    <w:rsid w:val="00B54DF6"/>
    <w:rsid w:val="00B55D9E"/>
    <w:rsid w:val="00B56F53"/>
    <w:rsid w:val="00B606B3"/>
    <w:rsid w:val="00B629C4"/>
    <w:rsid w:val="00B62FC1"/>
    <w:rsid w:val="00B640F9"/>
    <w:rsid w:val="00B67573"/>
    <w:rsid w:val="00B67DFC"/>
    <w:rsid w:val="00B67EC7"/>
    <w:rsid w:val="00B71E6E"/>
    <w:rsid w:val="00B7421B"/>
    <w:rsid w:val="00B74279"/>
    <w:rsid w:val="00B81923"/>
    <w:rsid w:val="00B82C09"/>
    <w:rsid w:val="00B83F71"/>
    <w:rsid w:val="00B86384"/>
    <w:rsid w:val="00B907BA"/>
    <w:rsid w:val="00B922D3"/>
    <w:rsid w:val="00B92CBD"/>
    <w:rsid w:val="00B94B3F"/>
    <w:rsid w:val="00B95652"/>
    <w:rsid w:val="00B96843"/>
    <w:rsid w:val="00B97DB8"/>
    <w:rsid w:val="00BA068A"/>
    <w:rsid w:val="00BA0CBC"/>
    <w:rsid w:val="00BA1C18"/>
    <w:rsid w:val="00BA1E45"/>
    <w:rsid w:val="00BA4343"/>
    <w:rsid w:val="00BA62C8"/>
    <w:rsid w:val="00BA6B8E"/>
    <w:rsid w:val="00BA7342"/>
    <w:rsid w:val="00BB274B"/>
    <w:rsid w:val="00BB5D47"/>
    <w:rsid w:val="00BC0287"/>
    <w:rsid w:val="00BC0FD3"/>
    <w:rsid w:val="00BC2B2E"/>
    <w:rsid w:val="00BC2DDA"/>
    <w:rsid w:val="00BC3245"/>
    <w:rsid w:val="00BC4FE4"/>
    <w:rsid w:val="00BD06CA"/>
    <w:rsid w:val="00BD1299"/>
    <w:rsid w:val="00BD1A97"/>
    <w:rsid w:val="00BD1DAE"/>
    <w:rsid w:val="00BD2FA2"/>
    <w:rsid w:val="00BD4B3A"/>
    <w:rsid w:val="00BD4FE7"/>
    <w:rsid w:val="00BD57D4"/>
    <w:rsid w:val="00BD5D74"/>
    <w:rsid w:val="00BD6AE5"/>
    <w:rsid w:val="00BD736F"/>
    <w:rsid w:val="00BD7964"/>
    <w:rsid w:val="00BE39E6"/>
    <w:rsid w:val="00BE5901"/>
    <w:rsid w:val="00BE6411"/>
    <w:rsid w:val="00BF141D"/>
    <w:rsid w:val="00BF1EC0"/>
    <w:rsid w:val="00BF3A62"/>
    <w:rsid w:val="00BF3B96"/>
    <w:rsid w:val="00BF4C20"/>
    <w:rsid w:val="00BF7AD1"/>
    <w:rsid w:val="00BF7FEE"/>
    <w:rsid w:val="00C02AFE"/>
    <w:rsid w:val="00C03FCE"/>
    <w:rsid w:val="00C04834"/>
    <w:rsid w:val="00C0715E"/>
    <w:rsid w:val="00C1061B"/>
    <w:rsid w:val="00C11C23"/>
    <w:rsid w:val="00C13759"/>
    <w:rsid w:val="00C16B83"/>
    <w:rsid w:val="00C17EA3"/>
    <w:rsid w:val="00C17EB7"/>
    <w:rsid w:val="00C21193"/>
    <w:rsid w:val="00C218BC"/>
    <w:rsid w:val="00C21D03"/>
    <w:rsid w:val="00C27296"/>
    <w:rsid w:val="00C27B20"/>
    <w:rsid w:val="00C30259"/>
    <w:rsid w:val="00C33A5B"/>
    <w:rsid w:val="00C33C01"/>
    <w:rsid w:val="00C3709F"/>
    <w:rsid w:val="00C401B7"/>
    <w:rsid w:val="00C439F9"/>
    <w:rsid w:val="00C43B79"/>
    <w:rsid w:val="00C476C1"/>
    <w:rsid w:val="00C47D6A"/>
    <w:rsid w:val="00C56859"/>
    <w:rsid w:val="00C57389"/>
    <w:rsid w:val="00C60FA5"/>
    <w:rsid w:val="00C650C8"/>
    <w:rsid w:val="00C66202"/>
    <w:rsid w:val="00C67A7D"/>
    <w:rsid w:val="00C70DF0"/>
    <w:rsid w:val="00C737F1"/>
    <w:rsid w:val="00C73978"/>
    <w:rsid w:val="00C76BD0"/>
    <w:rsid w:val="00C77D06"/>
    <w:rsid w:val="00C80357"/>
    <w:rsid w:val="00C804AF"/>
    <w:rsid w:val="00C80B02"/>
    <w:rsid w:val="00C81AF1"/>
    <w:rsid w:val="00C824EB"/>
    <w:rsid w:val="00C8297F"/>
    <w:rsid w:val="00C83D4A"/>
    <w:rsid w:val="00C85AD1"/>
    <w:rsid w:val="00C909D1"/>
    <w:rsid w:val="00C9240F"/>
    <w:rsid w:val="00C92B9F"/>
    <w:rsid w:val="00C94068"/>
    <w:rsid w:val="00C94E72"/>
    <w:rsid w:val="00C96C9D"/>
    <w:rsid w:val="00C97185"/>
    <w:rsid w:val="00CA0EA3"/>
    <w:rsid w:val="00CA7DDB"/>
    <w:rsid w:val="00CA7F37"/>
    <w:rsid w:val="00CB09B3"/>
    <w:rsid w:val="00CB1077"/>
    <w:rsid w:val="00CB24B6"/>
    <w:rsid w:val="00CB38E3"/>
    <w:rsid w:val="00CB446D"/>
    <w:rsid w:val="00CB5957"/>
    <w:rsid w:val="00CC260A"/>
    <w:rsid w:val="00CC41AD"/>
    <w:rsid w:val="00CC436E"/>
    <w:rsid w:val="00CC4976"/>
    <w:rsid w:val="00CC5E5A"/>
    <w:rsid w:val="00CD3798"/>
    <w:rsid w:val="00CD39A3"/>
    <w:rsid w:val="00CD3CED"/>
    <w:rsid w:val="00CD6B94"/>
    <w:rsid w:val="00CE16D9"/>
    <w:rsid w:val="00CE1C24"/>
    <w:rsid w:val="00CE2588"/>
    <w:rsid w:val="00CE258E"/>
    <w:rsid w:val="00CE2D43"/>
    <w:rsid w:val="00CE2E84"/>
    <w:rsid w:val="00CE6415"/>
    <w:rsid w:val="00CE6D6F"/>
    <w:rsid w:val="00CF0AE5"/>
    <w:rsid w:val="00CF0C5D"/>
    <w:rsid w:val="00CF1BC7"/>
    <w:rsid w:val="00CF1DE8"/>
    <w:rsid w:val="00CF7685"/>
    <w:rsid w:val="00D00115"/>
    <w:rsid w:val="00D0666D"/>
    <w:rsid w:val="00D07078"/>
    <w:rsid w:val="00D07C13"/>
    <w:rsid w:val="00D07D93"/>
    <w:rsid w:val="00D1030D"/>
    <w:rsid w:val="00D10B4C"/>
    <w:rsid w:val="00D12089"/>
    <w:rsid w:val="00D13B00"/>
    <w:rsid w:val="00D20DBF"/>
    <w:rsid w:val="00D20FE3"/>
    <w:rsid w:val="00D2398D"/>
    <w:rsid w:val="00D23CD3"/>
    <w:rsid w:val="00D24B95"/>
    <w:rsid w:val="00D27E24"/>
    <w:rsid w:val="00D300E8"/>
    <w:rsid w:val="00D321FE"/>
    <w:rsid w:val="00D32DD6"/>
    <w:rsid w:val="00D330B1"/>
    <w:rsid w:val="00D3467A"/>
    <w:rsid w:val="00D34A09"/>
    <w:rsid w:val="00D36BA4"/>
    <w:rsid w:val="00D4275D"/>
    <w:rsid w:val="00D43D53"/>
    <w:rsid w:val="00D451A1"/>
    <w:rsid w:val="00D453A5"/>
    <w:rsid w:val="00D45B9E"/>
    <w:rsid w:val="00D45E69"/>
    <w:rsid w:val="00D50288"/>
    <w:rsid w:val="00D53711"/>
    <w:rsid w:val="00D53D79"/>
    <w:rsid w:val="00D555DC"/>
    <w:rsid w:val="00D55C71"/>
    <w:rsid w:val="00D560A5"/>
    <w:rsid w:val="00D578C6"/>
    <w:rsid w:val="00D61CBC"/>
    <w:rsid w:val="00D654F1"/>
    <w:rsid w:val="00D66F39"/>
    <w:rsid w:val="00D672EF"/>
    <w:rsid w:val="00D7011E"/>
    <w:rsid w:val="00D74BAA"/>
    <w:rsid w:val="00D74C2F"/>
    <w:rsid w:val="00D74CA7"/>
    <w:rsid w:val="00D74E91"/>
    <w:rsid w:val="00D7562E"/>
    <w:rsid w:val="00D801EB"/>
    <w:rsid w:val="00D80822"/>
    <w:rsid w:val="00D84622"/>
    <w:rsid w:val="00D849FA"/>
    <w:rsid w:val="00D84FDC"/>
    <w:rsid w:val="00D85E43"/>
    <w:rsid w:val="00D87BC1"/>
    <w:rsid w:val="00D92B54"/>
    <w:rsid w:val="00D97AF6"/>
    <w:rsid w:val="00DA18D5"/>
    <w:rsid w:val="00DA426D"/>
    <w:rsid w:val="00DA5112"/>
    <w:rsid w:val="00DA73EB"/>
    <w:rsid w:val="00DA7905"/>
    <w:rsid w:val="00DB0CF2"/>
    <w:rsid w:val="00DB19C2"/>
    <w:rsid w:val="00DB210A"/>
    <w:rsid w:val="00DB2CE1"/>
    <w:rsid w:val="00DB4BB6"/>
    <w:rsid w:val="00DB5015"/>
    <w:rsid w:val="00DB7D3F"/>
    <w:rsid w:val="00DB7F3A"/>
    <w:rsid w:val="00DC0153"/>
    <w:rsid w:val="00DC22C8"/>
    <w:rsid w:val="00DC2C57"/>
    <w:rsid w:val="00DC4B35"/>
    <w:rsid w:val="00DC4C37"/>
    <w:rsid w:val="00DC50AB"/>
    <w:rsid w:val="00DC5841"/>
    <w:rsid w:val="00DC64CB"/>
    <w:rsid w:val="00DC6A38"/>
    <w:rsid w:val="00DC6FD6"/>
    <w:rsid w:val="00DC7874"/>
    <w:rsid w:val="00DD0CDD"/>
    <w:rsid w:val="00DD0DE3"/>
    <w:rsid w:val="00DD10DB"/>
    <w:rsid w:val="00DD1993"/>
    <w:rsid w:val="00DD1DF7"/>
    <w:rsid w:val="00DD228A"/>
    <w:rsid w:val="00DD3915"/>
    <w:rsid w:val="00DD4E9B"/>
    <w:rsid w:val="00DD52CE"/>
    <w:rsid w:val="00DD58C3"/>
    <w:rsid w:val="00DD74B2"/>
    <w:rsid w:val="00DD7DF2"/>
    <w:rsid w:val="00DE05EA"/>
    <w:rsid w:val="00DE2C53"/>
    <w:rsid w:val="00DE47EB"/>
    <w:rsid w:val="00DE73DE"/>
    <w:rsid w:val="00DF0154"/>
    <w:rsid w:val="00DF2CDB"/>
    <w:rsid w:val="00DF4FFD"/>
    <w:rsid w:val="00DF6BCA"/>
    <w:rsid w:val="00E003E2"/>
    <w:rsid w:val="00E01AEA"/>
    <w:rsid w:val="00E031B1"/>
    <w:rsid w:val="00E03AD5"/>
    <w:rsid w:val="00E04E14"/>
    <w:rsid w:val="00E05330"/>
    <w:rsid w:val="00E07E27"/>
    <w:rsid w:val="00E13550"/>
    <w:rsid w:val="00E139CF"/>
    <w:rsid w:val="00E16E1E"/>
    <w:rsid w:val="00E17C23"/>
    <w:rsid w:val="00E2036C"/>
    <w:rsid w:val="00E203A1"/>
    <w:rsid w:val="00E20B29"/>
    <w:rsid w:val="00E2214E"/>
    <w:rsid w:val="00E228B6"/>
    <w:rsid w:val="00E23E37"/>
    <w:rsid w:val="00E24670"/>
    <w:rsid w:val="00E30B53"/>
    <w:rsid w:val="00E32B8A"/>
    <w:rsid w:val="00E40341"/>
    <w:rsid w:val="00E408FF"/>
    <w:rsid w:val="00E41C06"/>
    <w:rsid w:val="00E42FD0"/>
    <w:rsid w:val="00E44AC4"/>
    <w:rsid w:val="00E4525F"/>
    <w:rsid w:val="00E50924"/>
    <w:rsid w:val="00E509C3"/>
    <w:rsid w:val="00E5124D"/>
    <w:rsid w:val="00E53432"/>
    <w:rsid w:val="00E54B84"/>
    <w:rsid w:val="00E5580C"/>
    <w:rsid w:val="00E55AAB"/>
    <w:rsid w:val="00E56792"/>
    <w:rsid w:val="00E56CFE"/>
    <w:rsid w:val="00E57D00"/>
    <w:rsid w:val="00E625F1"/>
    <w:rsid w:val="00E635E3"/>
    <w:rsid w:val="00E63D72"/>
    <w:rsid w:val="00E67685"/>
    <w:rsid w:val="00E70CE4"/>
    <w:rsid w:val="00E7140C"/>
    <w:rsid w:val="00E72E35"/>
    <w:rsid w:val="00E73E4B"/>
    <w:rsid w:val="00E7415A"/>
    <w:rsid w:val="00E747CC"/>
    <w:rsid w:val="00E74D37"/>
    <w:rsid w:val="00E75E03"/>
    <w:rsid w:val="00E775B8"/>
    <w:rsid w:val="00E82CB4"/>
    <w:rsid w:val="00E840E2"/>
    <w:rsid w:val="00E846F1"/>
    <w:rsid w:val="00E87CEF"/>
    <w:rsid w:val="00E912F5"/>
    <w:rsid w:val="00E92C6C"/>
    <w:rsid w:val="00E942D6"/>
    <w:rsid w:val="00E94570"/>
    <w:rsid w:val="00E96B47"/>
    <w:rsid w:val="00E96C0F"/>
    <w:rsid w:val="00EA3440"/>
    <w:rsid w:val="00EA7221"/>
    <w:rsid w:val="00EB11BC"/>
    <w:rsid w:val="00EB1AB5"/>
    <w:rsid w:val="00EB3A0C"/>
    <w:rsid w:val="00EB3A6D"/>
    <w:rsid w:val="00EB4963"/>
    <w:rsid w:val="00EC0847"/>
    <w:rsid w:val="00EC3039"/>
    <w:rsid w:val="00EC4651"/>
    <w:rsid w:val="00EC4F09"/>
    <w:rsid w:val="00EC778A"/>
    <w:rsid w:val="00ED00CA"/>
    <w:rsid w:val="00ED0547"/>
    <w:rsid w:val="00ED2BDB"/>
    <w:rsid w:val="00ED2C8B"/>
    <w:rsid w:val="00ED617B"/>
    <w:rsid w:val="00ED66AD"/>
    <w:rsid w:val="00ED6B65"/>
    <w:rsid w:val="00ED70E0"/>
    <w:rsid w:val="00EE1253"/>
    <w:rsid w:val="00EE5074"/>
    <w:rsid w:val="00EE5FFA"/>
    <w:rsid w:val="00EE6F1D"/>
    <w:rsid w:val="00EF0D20"/>
    <w:rsid w:val="00EF2222"/>
    <w:rsid w:val="00EF4853"/>
    <w:rsid w:val="00EF4DC8"/>
    <w:rsid w:val="00EF4ECB"/>
    <w:rsid w:val="00EF514D"/>
    <w:rsid w:val="00EF600D"/>
    <w:rsid w:val="00EF63AD"/>
    <w:rsid w:val="00EF6F1C"/>
    <w:rsid w:val="00EF6FA0"/>
    <w:rsid w:val="00F00371"/>
    <w:rsid w:val="00F007EA"/>
    <w:rsid w:val="00F01018"/>
    <w:rsid w:val="00F01116"/>
    <w:rsid w:val="00F022AD"/>
    <w:rsid w:val="00F03C88"/>
    <w:rsid w:val="00F0475E"/>
    <w:rsid w:val="00F06420"/>
    <w:rsid w:val="00F073E4"/>
    <w:rsid w:val="00F07FA5"/>
    <w:rsid w:val="00F1236D"/>
    <w:rsid w:val="00F14B52"/>
    <w:rsid w:val="00F15459"/>
    <w:rsid w:val="00F159A8"/>
    <w:rsid w:val="00F15AE7"/>
    <w:rsid w:val="00F15D2E"/>
    <w:rsid w:val="00F163FE"/>
    <w:rsid w:val="00F165D7"/>
    <w:rsid w:val="00F167FB"/>
    <w:rsid w:val="00F228A6"/>
    <w:rsid w:val="00F2563F"/>
    <w:rsid w:val="00F30112"/>
    <w:rsid w:val="00F35311"/>
    <w:rsid w:val="00F35561"/>
    <w:rsid w:val="00F36688"/>
    <w:rsid w:val="00F37618"/>
    <w:rsid w:val="00F40868"/>
    <w:rsid w:val="00F44D6F"/>
    <w:rsid w:val="00F52D0C"/>
    <w:rsid w:val="00F53097"/>
    <w:rsid w:val="00F5370F"/>
    <w:rsid w:val="00F54E52"/>
    <w:rsid w:val="00F61322"/>
    <w:rsid w:val="00F626B0"/>
    <w:rsid w:val="00F6329B"/>
    <w:rsid w:val="00F6386F"/>
    <w:rsid w:val="00F6467E"/>
    <w:rsid w:val="00F665A9"/>
    <w:rsid w:val="00F66C1D"/>
    <w:rsid w:val="00F66DF4"/>
    <w:rsid w:val="00F67A30"/>
    <w:rsid w:val="00F7009E"/>
    <w:rsid w:val="00F7055F"/>
    <w:rsid w:val="00F70B79"/>
    <w:rsid w:val="00F71112"/>
    <w:rsid w:val="00F71F5F"/>
    <w:rsid w:val="00F76632"/>
    <w:rsid w:val="00F81980"/>
    <w:rsid w:val="00F84F2F"/>
    <w:rsid w:val="00F8787A"/>
    <w:rsid w:val="00F90180"/>
    <w:rsid w:val="00F9046B"/>
    <w:rsid w:val="00F90A8A"/>
    <w:rsid w:val="00F91143"/>
    <w:rsid w:val="00F93A7A"/>
    <w:rsid w:val="00F93D77"/>
    <w:rsid w:val="00F9400C"/>
    <w:rsid w:val="00F940F8"/>
    <w:rsid w:val="00F94FA1"/>
    <w:rsid w:val="00F96C23"/>
    <w:rsid w:val="00F970BC"/>
    <w:rsid w:val="00F97793"/>
    <w:rsid w:val="00F97DF5"/>
    <w:rsid w:val="00FA09C3"/>
    <w:rsid w:val="00FA0AA3"/>
    <w:rsid w:val="00FA121A"/>
    <w:rsid w:val="00FA18B3"/>
    <w:rsid w:val="00FA19AD"/>
    <w:rsid w:val="00FA3184"/>
    <w:rsid w:val="00FA31C9"/>
    <w:rsid w:val="00FA4265"/>
    <w:rsid w:val="00FA4EC4"/>
    <w:rsid w:val="00FA5C16"/>
    <w:rsid w:val="00FA7D21"/>
    <w:rsid w:val="00FB0EE5"/>
    <w:rsid w:val="00FB52EA"/>
    <w:rsid w:val="00FB6E3C"/>
    <w:rsid w:val="00FC0DCC"/>
    <w:rsid w:val="00FC133B"/>
    <w:rsid w:val="00FC22F6"/>
    <w:rsid w:val="00FC3AB0"/>
    <w:rsid w:val="00FC4227"/>
    <w:rsid w:val="00FC4417"/>
    <w:rsid w:val="00FC68BF"/>
    <w:rsid w:val="00FC6D33"/>
    <w:rsid w:val="00FC7B98"/>
    <w:rsid w:val="00FD228F"/>
    <w:rsid w:val="00FD2B87"/>
    <w:rsid w:val="00FD433B"/>
    <w:rsid w:val="00FD74FA"/>
    <w:rsid w:val="00FE0625"/>
    <w:rsid w:val="00FE1822"/>
    <w:rsid w:val="00FE1902"/>
    <w:rsid w:val="00FE238C"/>
    <w:rsid w:val="00FE2501"/>
    <w:rsid w:val="00FE30DA"/>
    <w:rsid w:val="00FE330C"/>
    <w:rsid w:val="00FE3335"/>
    <w:rsid w:val="00FE33F5"/>
    <w:rsid w:val="00FE3B06"/>
    <w:rsid w:val="00FE56E7"/>
    <w:rsid w:val="00FE5A77"/>
    <w:rsid w:val="00FF039A"/>
    <w:rsid w:val="00FF04BE"/>
    <w:rsid w:val="00FF0A60"/>
    <w:rsid w:val="00FF12CF"/>
    <w:rsid w:val="00FF46DA"/>
    <w:rsid w:val="00FF5BFA"/>
    <w:rsid w:val="00FF5D69"/>
    <w:rsid w:val="00FF75AE"/>
    <w:rsid w:val="00FF79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32260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3DFB"/>
    <w:pPr>
      <w:widowControl w:val="0"/>
    </w:pPr>
    <w:rPr>
      <w:rFonts w:asciiTheme="majorHAnsi" w:eastAsia="微软雅黑" w:hAnsiTheme="majorHAnsi"/>
    </w:rPr>
  </w:style>
  <w:style w:type="paragraph" w:styleId="1">
    <w:name w:val="heading 1"/>
    <w:basedOn w:val="a"/>
    <w:next w:val="a"/>
    <w:link w:val="1Char"/>
    <w:uiPriority w:val="9"/>
    <w:qFormat/>
    <w:rsid w:val="00443DFB"/>
    <w:pPr>
      <w:keepNext/>
      <w:keepLines/>
      <w:numPr>
        <w:numId w:val="1"/>
      </w:numPr>
      <w:spacing w:beforeLines="50" w:line="360" w:lineRule="auto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Char"/>
    <w:uiPriority w:val="9"/>
    <w:unhideWhenUsed/>
    <w:qFormat/>
    <w:rsid w:val="00443DFB"/>
    <w:pPr>
      <w:keepNext/>
      <w:keepLines/>
      <w:numPr>
        <w:ilvl w:val="1"/>
        <w:numId w:val="1"/>
      </w:numPr>
      <w:spacing w:beforeLines="50" w:line="360" w:lineRule="auto"/>
      <w:outlineLvl w:val="1"/>
    </w:pPr>
    <w:rPr>
      <w:rFonts w:cstheme="majorBidi"/>
      <w:b/>
      <w:bCs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443DFB"/>
    <w:pPr>
      <w:keepNext/>
      <w:keepLines/>
      <w:numPr>
        <w:ilvl w:val="2"/>
        <w:numId w:val="1"/>
      </w:numPr>
      <w:spacing w:beforeLines="50"/>
      <w:outlineLvl w:val="2"/>
    </w:pPr>
    <w:rPr>
      <w:b/>
      <w:bCs/>
      <w:szCs w:val="21"/>
    </w:rPr>
  </w:style>
  <w:style w:type="paragraph" w:styleId="4">
    <w:name w:val="heading 4"/>
    <w:basedOn w:val="a"/>
    <w:next w:val="a"/>
    <w:link w:val="4Char"/>
    <w:uiPriority w:val="9"/>
    <w:unhideWhenUsed/>
    <w:qFormat/>
    <w:rsid w:val="009822A0"/>
    <w:pPr>
      <w:keepNext/>
      <w:keepLines/>
      <w:spacing w:before="280" w:after="290" w:line="376" w:lineRule="auto"/>
      <w:outlineLvl w:val="3"/>
    </w:pPr>
    <w:rPr>
      <w:rFonts w:eastAsiaTheme="majorEastAsia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9440E"/>
    <w:pPr>
      <w:keepNext/>
      <w:keepLines/>
      <w:spacing w:before="240" w:after="64" w:line="320" w:lineRule="auto"/>
      <w:outlineLvl w:val="5"/>
    </w:pPr>
    <w:rPr>
      <w:rFonts w:eastAsiaTheme="majorEastAsia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3D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3DF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3DF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3DFB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FD433B"/>
    <w:pPr>
      <w:spacing w:beforeLines="100" w:afterLines="50" w:line="360" w:lineRule="auto"/>
      <w:jc w:val="center"/>
      <w:outlineLvl w:val="0"/>
    </w:pPr>
    <w:rPr>
      <w:rFonts w:cstheme="majorBidi"/>
      <w:b/>
      <w:bCs/>
      <w:sz w:val="52"/>
      <w:szCs w:val="52"/>
    </w:rPr>
  </w:style>
  <w:style w:type="character" w:customStyle="1" w:styleId="Char1">
    <w:name w:val="标题 Char"/>
    <w:basedOn w:val="a0"/>
    <w:link w:val="a5"/>
    <w:uiPriority w:val="10"/>
    <w:rsid w:val="00FD433B"/>
    <w:rPr>
      <w:rFonts w:asciiTheme="majorHAnsi" w:eastAsia="微软雅黑" w:hAnsiTheme="majorHAnsi" w:cstheme="majorBidi"/>
      <w:b/>
      <w:bCs/>
      <w:sz w:val="52"/>
      <w:szCs w:val="52"/>
    </w:rPr>
  </w:style>
  <w:style w:type="paragraph" w:styleId="a6">
    <w:name w:val="Subtitle"/>
    <w:basedOn w:val="a"/>
    <w:next w:val="a"/>
    <w:link w:val="Char2"/>
    <w:uiPriority w:val="11"/>
    <w:qFormat/>
    <w:rsid w:val="00443DFB"/>
    <w:pPr>
      <w:spacing w:beforeLines="100" w:afterLines="50" w:line="360" w:lineRule="auto"/>
      <w:ind w:leftChars="2497" w:left="5244"/>
      <w:outlineLvl w:val="1"/>
    </w:pPr>
    <w:rPr>
      <w:rFonts w:cstheme="majorBidi"/>
      <w:b/>
      <w:bCs/>
      <w:kern w:val="28"/>
      <w:sz w:val="30"/>
      <w:szCs w:val="30"/>
    </w:rPr>
  </w:style>
  <w:style w:type="character" w:customStyle="1" w:styleId="Char2">
    <w:name w:val="副标题 Char"/>
    <w:basedOn w:val="a0"/>
    <w:link w:val="a6"/>
    <w:uiPriority w:val="11"/>
    <w:rsid w:val="00443DFB"/>
    <w:rPr>
      <w:rFonts w:asciiTheme="majorHAnsi" w:eastAsia="微软雅黑" w:hAnsiTheme="majorHAnsi" w:cstheme="majorBidi"/>
      <w:b/>
      <w:bCs/>
      <w:kern w:val="28"/>
      <w:sz w:val="30"/>
      <w:szCs w:val="30"/>
    </w:rPr>
  </w:style>
  <w:style w:type="character" w:customStyle="1" w:styleId="1Char">
    <w:name w:val="标题 1 Char"/>
    <w:basedOn w:val="a0"/>
    <w:link w:val="1"/>
    <w:uiPriority w:val="9"/>
    <w:rsid w:val="00443DFB"/>
    <w:rPr>
      <w:rFonts w:asciiTheme="majorHAnsi" w:eastAsia="微软雅黑" w:hAnsiTheme="majorHAnsi"/>
      <w:b/>
      <w:bCs/>
      <w:kern w:val="44"/>
      <w:sz w:val="30"/>
      <w:szCs w:val="30"/>
    </w:rPr>
  </w:style>
  <w:style w:type="character" w:customStyle="1" w:styleId="2Char">
    <w:name w:val="标题 2 Char"/>
    <w:basedOn w:val="a0"/>
    <w:link w:val="2"/>
    <w:uiPriority w:val="9"/>
    <w:rsid w:val="00443DFB"/>
    <w:rPr>
      <w:rFonts w:asciiTheme="majorHAnsi" w:eastAsia="微软雅黑" w:hAnsiTheme="majorHAnsi" w:cstheme="majorBidi"/>
      <w:b/>
      <w:bCs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443DFB"/>
    <w:rPr>
      <w:rFonts w:asciiTheme="majorHAnsi" w:eastAsia="微软雅黑" w:hAnsiTheme="majorHAnsi"/>
      <w:b/>
      <w:bCs/>
      <w:szCs w:val="21"/>
    </w:rPr>
  </w:style>
  <w:style w:type="paragraph" w:styleId="a7">
    <w:name w:val="Balloon Text"/>
    <w:basedOn w:val="a"/>
    <w:link w:val="Char3"/>
    <w:uiPriority w:val="99"/>
    <w:semiHidden/>
    <w:unhideWhenUsed/>
    <w:rsid w:val="00443DFB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443DFB"/>
    <w:rPr>
      <w:rFonts w:asciiTheme="majorHAnsi" w:eastAsia="微软雅黑" w:hAnsiTheme="majorHAnsi"/>
      <w:sz w:val="18"/>
      <w:szCs w:val="18"/>
    </w:rPr>
  </w:style>
  <w:style w:type="paragraph" w:styleId="a8">
    <w:name w:val="List Paragraph"/>
    <w:basedOn w:val="a"/>
    <w:uiPriority w:val="34"/>
    <w:qFormat/>
    <w:rsid w:val="00E775B8"/>
    <w:pPr>
      <w:ind w:firstLineChars="200" w:firstLine="420"/>
    </w:pPr>
  </w:style>
  <w:style w:type="table" w:styleId="a9">
    <w:name w:val="Table Grid"/>
    <w:basedOn w:val="a1"/>
    <w:rsid w:val="00BA0C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FD433B"/>
    <w:rPr>
      <w:sz w:val="20"/>
    </w:rPr>
  </w:style>
  <w:style w:type="paragraph" w:styleId="20">
    <w:name w:val="toc 2"/>
    <w:basedOn w:val="a"/>
    <w:next w:val="a"/>
    <w:autoRedefine/>
    <w:uiPriority w:val="39"/>
    <w:unhideWhenUsed/>
    <w:rsid w:val="00FD433B"/>
    <w:pPr>
      <w:ind w:leftChars="200" w:left="420"/>
    </w:pPr>
    <w:rPr>
      <w:sz w:val="18"/>
    </w:rPr>
  </w:style>
  <w:style w:type="paragraph" w:styleId="30">
    <w:name w:val="toc 3"/>
    <w:basedOn w:val="a"/>
    <w:next w:val="a"/>
    <w:autoRedefine/>
    <w:uiPriority w:val="39"/>
    <w:unhideWhenUsed/>
    <w:rsid w:val="00FD433B"/>
    <w:pPr>
      <w:ind w:leftChars="400" w:left="840"/>
    </w:pPr>
    <w:rPr>
      <w:sz w:val="18"/>
    </w:rPr>
  </w:style>
  <w:style w:type="character" w:styleId="aa">
    <w:name w:val="Hyperlink"/>
    <w:basedOn w:val="a0"/>
    <w:uiPriority w:val="99"/>
    <w:unhideWhenUsed/>
    <w:rsid w:val="00FD433B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9822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69440E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b">
    <w:name w:val="annotation reference"/>
    <w:basedOn w:val="a0"/>
    <w:uiPriority w:val="99"/>
    <w:semiHidden/>
    <w:unhideWhenUsed/>
    <w:rsid w:val="000A43CE"/>
    <w:rPr>
      <w:sz w:val="21"/>
      <w:szCs w:val="21"/>
    </w:rPr>
  </w:style>
  <w:style w:type="paragraph" w:styleId="ac">
    <w:name w:val="annotation text"/>
    <w:basedOn w:val="a"/>
    <w:link w:val="Char4"/>
    <w:uiPriority w:val="99"/>
    <w:semiHidden/>
    <w:unhideWhenUsed/>
    <w:rsid w:val="000A43CE"/>
  </w:style>
  <w:style w:type="character" w:customStyle="1" w:styleId="Char4">
    <w:name w:val="批注文字 Char"/>
    <w:basedOn w:val="a0"/>
    <w:link w:val="ac"/>
    <w:uiPriority w:val="99"/>
    <w:semiHidden/>
    <w:rsid w:val="000A43CE"/>
    <w:rPr>
      <w:rFonts w:asciiTheme="majorHAnsi" w:eastAsia="微软雅黑" w:hAnsiTheme="majorHAnsi"/>
    </w:rPr>
  </w:style>
  <w:style w:type="paragraph" w:styleId="ad">
    <w:name w:val="annotation subject"/>
    <w:basedOn w:val="ac"/>
    <w:next w:val="ac"/>
    <w:link w:val="Char5"/>
    <w:uiPriority w:val="99"/>
    <w:semiHidden/>
    <w:unhideWhenUsed/>
    <w:rsid w:val="000A43CE"/>
    <w:rPr>
      <w:b/>
      <w:bCs/>
    </w:rPr>
  </w:style>
  <w:style w:type="character" w:customStyle="1" w:styleId="Char5">
    <w:name w:val="批注主题 Char"/>
    <w:basedOn w:val="Char4"/>
    <w:link w:val="ad"/>
    <w:uiPriority w:val="99"/>
    <w:semiHidden/>
    <w:rsid w:val="000A43CE"/>
    <w:rPr>
      <w:rFonts w:asciiTheme="majorHAnsi" w:eastAsia="微软雅黑" w:hAnsiTheme="majorHAnsi"/>
      <w:b/>
      <w:bCs/>
    </w:rPr>
  </w:style>
  <w:style w:type="character" w:styleId="ae">
    <w:name w:val="Strong"/>
    <w:basedOn w:val="a0"/>
    <w:uiPriority w:val="22"/>
    <w:qFormat/>
    <w:rsid w:val="006F0F39"/>
    <w:rPr>
      <w:b/>
      <w:bCs/>
    </w:rPr>
  </w:style>
  <w:style w:type="paragraph" w:customStyle="1" w:styleId="0BodyTextEXCELACOM">
    <w:name w:val="0Body Text EXCELACOM"/>
    <w:link w:val="0BodyTextEXCELACOMChar"/>
    <w:qFormat/>
    <w:rsid w:val="008A38DD"/>
    <w:pPr>
      <w:spacing w:before="20" w:after="20"/>
    </w:pPr>
    <w:rPr>
      <w:rFonts w:ascii="Arial" w:eastAsia="宋体" w:hAnsi="Arial" w:cs="Times New Roman"/>
      <w:kern w:val="0"/>
      <w:sz w:val="20"/>
      <w:lang w:eastAsia="en-US"/>
    </w:rPr>
  </w:style>
  <w:style w:type="character" w:customStyle="1" w:styleId="0BodyTextEXCELACOMChar">
    <w:name w:val="0Body Text EXCELACOM Char"/>
    <w:basedOn w:val="a0"/>
    <w:link w:val="0BodyTextEXCELACOM"/>
    <w:rsid w:val="008A38DD"/>
    <w:rPr>
      <w:rFonts w:ascii="Arial" w:eastAsia="宋体" w:hAnsi="Arial" w:cs="Times New Roman"/>
      <w:kern w:val="0"/>
      <w:sz w:val="20"/>
      <w:lang w:eastAsia="en-US"/>
    </w:rPr>
  </w:style>
  <w:style w:type="paragraph" w:styleId="af">
    <w:name w:val="Normal (Web)"/>
    <w:basedOn w:val="a"/>
    <w:uiPriority w:val="99"/>
    <w:unhideWhenUsed/>
    <w:rsid w:val="00DC4B35"/>
    <w:pPr>
      <w:widowControl/>
    </w:pPr>
    <w:rPr>
      <w:rFonts w:ascii="宋体" w:eastAsia="宋体" w:hAnsi="宋体" w:cs="宋体"/>
      <w:kern w:val="0"/>
      <w:sz w:val="24"/>
      <w:szCs w:val="24"/>
    </w:rPr>
  </w:style>
  <w:style w:type="paragraph" w:styleId="af0">
    <w:name w:val="Document Map"/>
    <w:basedOn w:val="a"/>
    <w:link w:val="Char6"/>
    <w:uiPriority w:val="99"/>
    <w:semiHidden/>
    <w:unhideWhenUsed/>
    <w:rsid w:val="004341AA"/>
    <w:rPr>
      <w:rFonts w:ascii="宋体" w:eastAsia="宋体"/>
      <w:sz w:val="24"/>
      <w:szCs w:val="24"/>
    </w:rPr>
  </w:style>
  <w:style w:type="character" w:customStyle="1" w:styleId="Char6">
    <w:name w:val="文档结构图 Char"/>
    <w:basedOn w:val="a0"/>
    <w:link w:val="af0"/>
    <w:uiPriority w:val="99"/>
    <w:semiHidden/>
    <w:rsid w:val="004341AA"/>
    <w:rPr>
      <w:rFonts w:ascii="宋体" w:eastAsia="宋体" w:hAnsiTheme="maj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6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0419;&#38144;&#31995;&#32479;\&#20196;&#29260;&#25913;&#36896;&#39033;&#30446;\&#20196;&#29260;&#31649;&#29702;&#20135;&#21697;&#38656;&#27714;&#35268;&#26684;&#35828;&#26126;&#20070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72D510-51E7-45C3-B7B9-A3805FA14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令牌管理产品需求规格说明书.dotx</Template>
  <TotalTime>3514</TotalTime>
  <Pages>18</Pages>
  <Words>771</Words>
  <Characters>4398</Characters>
  <Application>Microsoft Office Word</Application>
  <DocSecurity>0</DocSecurity>
  <Lines>36</Lines>
  <Paragraphs>10</Paragraphs>
  <ScaleCrop>false</ScaleCrop>
  <Company>Microsoft Corporation</Company>
  <LinksUpToDate>false</LinksUpToDate>
  <CharactersWithSpaces>5159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李怡姗</dc:creator>
  <cp:lastModifiedBy>lvyanan</cp:lastModifiedBy>
  <cp:revision>872</cp:revision>
  <dcterms:created xsi:type="dcterms:W3CDTF">2017-06-10T03:59:00Z</dcterms:created>
  <dcterms:modified xsi:type="dcterms:W3CDTF">2018-03-27T14:02:00Z</dcterms:modified>
</cp:coreProperties>
</file>